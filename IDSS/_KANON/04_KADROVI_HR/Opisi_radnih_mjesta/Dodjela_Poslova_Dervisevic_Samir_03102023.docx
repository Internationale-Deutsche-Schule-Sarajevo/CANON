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F585217" w14:textId="110C7CB8" w:rsidR="00741510" w:rsidRPr="000D6F71" w:rsidRDefault="004D5893" w:rsidP="000D6F71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proofErr w:type="spellStart"/>
      <w:r w:rsidRPr="000D6F71">
        <w:rPr>
          <w:rFonts w:ascii="Century Gothic" w:hAnsi="Century Gothic"/>
          <w:sz w:val="24"/>
          <w:szCs w:val="24"/>
        </w:rPr>
        <w:t>Broj</w:t>
      </w:r>
      <w:proofErr w:type="spellEnd"/>
      <w:r w:rsidRPr="000D6F71">
        <w:rPr>
          <w:rFonts w:ascii="Century Gothic" w:hAnsi="Century Gothic"/>
          <w:sz w:val="24"/>
          <w:szCs w:val="24"/>
        </w:rPr>
        <w:t>: _______/23</w:t>
      </w:r>
    </w:p>
    <w:p w14:paraId="108C3012" w14:textId="3A22B31A" w:rsidR="004D5893" w:rsidRDefault="004D5893" w:rsidP="000D6F71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0D6F71">
        <w:rPr>
          <w:rFonts w:ascii="Century Gothic" w:hAnsi="Century Gothic"/>
          <w:sz w:val="24"/>
          <w:szCs w:val="24"/>
        </w:rPr>
        <w:t xml:space="preserve">Sarajevo, 03.10.2023. </w:t>
      </w:r>
      <w:proofErr w:type="spellStart"/>
      <w:r w:rsidRPr="000D6F71">
        <w:rPr>
          <w:rFonts w:ascii="Century Gothic" w:hAnsi="Century Gothic"/>
          <w:sz w:val="24"/>
          <w:szCs w:val="24"/>
        </w:rPr>
        <w:t>godine</w:t>
      </w:r>
      <w:proofErr w:type="spellEnd"/>
    </w:p>
    <w:p w14:paraId="15665492" w14:textId="77777777" w:rsidR="007929AD" w:rsidRDefault="007929AD" w:rsidP="000D6F71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21236DAD" w14:textId="77777777" w:rsidR="007929AD" w:rsidRDefault="007929AD" w:rsidP="000D6F71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33E2EE8C" w14:textId="77777777" w:rsidR="007929AD" w:rsidRPr="000D6F71" w:rsidRDefault="007929AD" w:rsidP="000D6F71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39E38BB7" w14:textId="77777777" w:rsidR="004D5893" w:rsidRPr="000D6F71" w:rsidRDefault="004D5893" w:rsidP="000D6F71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2C72433D" w14:textId="77777777" w:rsidR="007929AD" w:rsidRPr="007929AD" w:rsidRDefault="007929AD" w:rsidP="007929AD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 w:rsidRPr="007929AD">
        <w:rPr>
          <w:rFonts w:ascii="Century Gothic" w:hAnsi="Century Gothic"/>
          <w:b/>
          <w:bCs/>
          <w:sz w:val="24"/>
          <w:szCs w:val="24"/>
        </w:rPr>
        <w:t>OPIS</w:t>
      </w:r>
    </w:p>
    <w:p w14:paraId="368A330F" w14:textId="77777777" w:rsidR="007929AD" w:rsidRPr="007929AD" w:rsidRDefault="007929AD" w:rsidP="007929AD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7929AD">
        <w:rPr>
          <w:rFonts w:ascii="Century Gothic" w:hAnsi="Century Gothic"/>
          <w:b/>
          <w:bCs/>
          <w:sz w:val="24"/>
          <w:szCs w:val="24"/>
        </w:rPr>
        <w:t>poslova</w:t>
      </w:r>
      <w:proofErr w:type="spellEnd"/>
      <w:r w:rsidRPr="007929AD">
        <w:rPr>
          <w:rFonts w:ascii="Century Gothic" w:hAnsi="Century Gothic"/>
          <w:b/>
          <w:bCs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b/>
          <w:bCs/>
          <w:sz w:val="24"/>
          <w:szCs w:val="24"/>
        </w:rPr>
        <w:t>kandidata</w:t>
      </w:r>
      <w:proofErr w:type="spellEnd"/>
      <w:r w:rsidRPr="007929AD">
        <w:rPr>
          <w:rFonts w:ascii="Century Gothic" w:hAnsi="Century Gothic"/>
          <w:b/>
          <w:bCs/>
          <w:sz w:val="24"/>
          <w:szCs w:val="24"/>
        </w:rPr>
        <w:t xml:space="preserve"> Dervišević Samira</w:t>
      </w:r>
    </w:p>
    <w:p w14:paraId="6ED58D41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1198E968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323EF8C0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34D9998B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proofErr w:type="spellStart"/>
      <w:r w:rsidRPr="007929AD">
        <w:rPr>
          <w:rFonts w:ascii="Century Gothic" w:hAnsi="Century Gothic"/>
          <w:sz w:val="24"/>
          <w:szCs w:val="24"/>
        </w:rPr>
        <w:t>Gospodin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Samir Dervišević </w:t>
      </w:r>
      <w:proofErr w:type="spellStart"/>
      <w:r w:rsidRPr="007929AD">
        <w:rPr>
          <w:rFonts w:ascii="Century Gothic" w:hAnsi="Century Gothic"/>
          <w:sz w:val="24"/>
          <w:szCs w:val="24"/>
        </w:rPr>
        <w:t>obratio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se </w:t>
      </w:r>
      <w:proofErr w:type="spellStart"/>
      <w:r w:rsidRPr="007929AD">
        <w:rPr>
          <w:rFonts w:ascii="Century Gothic" w:hAnsi="Century Gothic"/>
          <w:sz w:val="24"/>
          <w:szCs w:val="24"/>
        </w:rPr>
        <w:t>samoinicijativnom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prijavom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za </w:t>
      </w:r>
      <w:proofErr w:type="spellStart"/>
      <w:r w:rsidRPr="007929AD">
        <w:rPr>
          <w:rFonts w:ascii="Century Gothic" w:hAnsi="Century Gothic"/>
          <w:sz w:val="24"/>
          <w:szCs w:val="24"/>
        </w:rPr>
        <w:t>posao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</w:rPr>
        <w:t>našoj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osnovnoj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školi</w:t>
      </w:r>
      <w:proofErr w:type="spellEnd"/>
      <w:r w:rsidRPr="007929AD">
        <w:rPr>
          <w:rFonts w:ascii="Century Gothic" w:hAnsi="Century Gothic"/>
          <w:sz w:val="24"/>
          <w:szCs w:val="24"/>
        </w:rPr>
        <w:t>.</w:t>
      </w:r>
    </w:p>
    <w:p w14:paraId="1AE44164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7929AD">
        <w:rPr>
          <w:rFonts w:ascii="Century Gothic" w:hAnsi="Century Gothic"/>
          <w:sz w:val="24"/>
          <w:szCs w:val="24"/>
        </w:rPr>
        <w:t xml:space="preserve">S </w:t>
      </w:r>
      <w:proofErr w:type="spellStart"/>
      <w:r w:rsidRPr="007929AD">
        <w:rPr>
          <w:rFonts w:ascii="Century Gothic" w:hAnsi="Century Gothic"/>
          <w:sz w:val="24"/>
          <w:szCs w:val="24"/>
        </w:rPr>
        <w:t>gospodinom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Derviševićem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obavili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smo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razgovore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u tri </w:t>
      </w:r>
      <w:proofErr w:type="spellStart"/>
      <w:r w:rsidRPr="007929AD">
        <w:rPr>
          <w:rFonts w:ascii="Century Gothic" w:hAnsi="Century Gothic"/>
          <w:sz w:val="24"/>
          <w:szCs w:val="24"/>
        </w:rPr>
        <w:t>navrata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te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kao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zaključak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izdvajamo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opis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poslova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koje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bi </w:t>
      </w:r>
      <w:proofErr w:type="spellStart"/>
      <w:r w:rsidRPr="007929AD">
        <w:rPr>
          <w:rFonts w:ascii="Century Gothic" w:hAnsi="Century Gothic"/>
          <w:sz w:val="24"/>
          <w:szCs w:val="24"/>
        </w:rPr>
        <w:t>kandidat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trebao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prihvatiti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7929AD">
        <w:rPr>
          <w:rFonts w:ascii="Century Gothic" w:hAnsi="Century Gothic"/>
          <w:sz w:val="24"/>
          <w:szCs w:val="24"/>
        </w:rPr>
        <w:t>ako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želi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da </w:t>
      </w:r>
      <w:proofErr w:type="spellStart"/>
      <w:r w:rsidRPr="007929AD">
        <w:rPr>
          <w:rFonts w:ascii="Century Gothic" w:hAnsi="Century Gothic"/>
          <w:sz w:val="24"/>
          <w:szCs w:val="24"/>
        </w:rPr>
        <w:t>radi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</w:rPr>
        <w:t>našoj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školi</w:t>
      </w:r>
      <w:proofErr w:type="spellEnd"/>
      <w:r w:rsidRPr="007929AD">
        <w:rPr>
          <w:rFonts w:ascii="Century Gothic" w:hAnsi="Century Gothic"/>
          <w:sz w:val="24"/>
          <w:szCs w:val="24"/>
        </w:rPr>
        <w:t>.</w:t>
      </w:r>
    </w:p>
    <w:p w14:paraId="41AD4F47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proofErr w:type="spellStart"/>
      <w:r w:rsidRPr="007929AD">
        <w:rPr>
          <w:rFonts w:ascii="Century Gothic" w:hAnsi="Century Gothic"/>
          <w:sz w:val="24"/>
          <w:szCs w:val="24"/>
        </w:rPr>
        <w:t>Prijedlog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poslova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sastavljen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je u </w:t>
      </w:r>
      <w:proofErr w:type="spellStart"/>
      <w:r w:rsidRPr="007929AD">
        <w:rPr>
          <w:rFonts w:ascii="Century Gothic" w:hAnsi="Century Gothic"/>
          <w:sz w:val="24"/>
          <w:szCs w:val="24"/>
        </w:rPr>
        <w:t>skladu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s </w:t>
      </w:r>
      <w:proofErr w:type="spellStart"/>
      <w:r w:rsidRPr="007929AD">
        <w:rPr>
          <w:rFonts w:ascii="Century Gothic" w:hAnsi="Century Gothic"/>
          <w:sz w:val="24"/>
          <w:szCs w:val="24"/>
        </w:rPr>
        <w:t>iskustvom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kandidata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7929AD">
        <w:rPr>
          <w:rFonts w:ascii="Century Gothic" w:hAnsi="Century Gothic"/>
          <w:sz w:val="24"/>
          <w:szCs w:val="24"/>
        </w:rPr>
        <w:t>onako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kako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nam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je to </w:t>
      </w:r>
      <w:proofErr w:type="spellStart"/>
      <w:r w:rsidRPr="007929AD">
        <w:rPr>
          <w:rFonts w:ascii="Century Gothic" w:hAnsi="Century Gothic"/>
          <w:sz w:val="24"/>
          <w:szCs w:val="24"/>
        </w:rPr>
        <w:t>predstavljeno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kroz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biografiju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kandidata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7929AD">
        <w:rPr>
          <w:rFonts w:ascii="Century Gothic" w:hAnsi="Century Gothic"/>
          <w:sz w:val="24"/>
          <w:szCs w:val="24"/>
        </w:rPr>
        <w:t>kao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i </w:t>
      </w:r>
      <w:proofErr w:type="spellStart"/>
      <w:r w:rsidRPr="007929AD">
        <w:rPr>
          <w:rFonts w:ascii="Century Gothic" w:hAnsi="Century Gothic"/>
          <w:sz w:val="24"/>
          <w:szCs w:val="24"/>
        </w:rPr>
        <w:t>na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osnovu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iskustva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s </w:t>
      </w:r>
      <w:proofErr w:type="spellStart"/>
      <w:r w:rsidRPr="007929AD">
        <w:rPr>
          <w:rFonts w:ascii="Century Gothic" w:hAnsi="Century Gothic"/>
          <w:sz w:val="24"/>
          <w:szCs w:val="24"/>
        </w:rPr>
        <w:t>dosadašnjih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razgovora</w:t>
      </w:r>
      <w:proofErr w:type="spellEnd"/>
      <w:r w:rsidRPr="007929AD">
        <w:rPr>
          <w:rFonts w:ascii="Century Gothic" w:hAnsi="Century Gothic"/>
          <w:sz w:val="24"/>
          <w:szCs w:val="24"/>
        </w:rPr>
        <w:t>.</w:t>
      </w:r>
    </w:p>
    <w:p w14:paraId="30C7283E" w14:textId="77777777" w:rsid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 w:rsidRPr="007929AD">
        <w:rPr>
          <w:rFonts w:ascii="Century Gothic" w:hAnsi="Century Gothic"/>
          <w:sz w:val="24"/>
          <w:szCs w:val="24"/>
        </w:rPr>
        <w:t xml:space="preserve">Za 40 </w:t>
      </w:r>
      <w:proofErr w:type="spellStart"/>
      <w:r w:rsidRPr="007929AD">
        <w:rPr>
          <w:rFonts w:ascii="Century Gothic" w:hAnsi="Century Gothic"/>
          <w:sz w:val="24"/>
          <w:szCs w:val="24"/>
        </w:rPr>
        <w:t>satni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sedmični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angažman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kandidat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očekuje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iznos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neto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plate od 2.000,00 KM, </w:t>
      </w:r>
      <w:proofErr w:type="spellStart"/>
      <w:r w:rsidRPr="007929AD">
        <w:rPr>
          <w:rFonts w:ascii="Century Gothic" w:hAnsi="Century Gothic"/>
          <w:sz w:val="24"/>
          <w:szCs w:val="24"/>
        </w:rPr>
        <w:t>što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bi </w:t>
      </w:r>
      <w:proofErr w:type="spellStart"/>
      <w:r w:rsidRPr="007929AD">
        <w:rPr>
          <w:rFonts w:ascii="Century Gothic" w:hAnsi="Century Gothic"/>
          <w:sz w:val="24"/>
          <w:szCs w:val="24"/>
        </w:rPr>
        <w:t>nas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</w:rPr>
        <w:t>konačnici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koštalo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ukupno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3.989,00 KM </w:t>
      </w:r>
      <w:proofErr w:type="spellStart"/>
      <w:r w:rsidRPr="007929AD">
        <w:rPr>
          <w:rFonts w:ascii="Century Gothic" w:hAnsi="Century Gothic"/>
          <w:sz w:val="24"/>
          <w:szCs w:val="24"/>
        </w:rPr>
        <w:t>mjesečno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tj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. 47.868,00 KM </w:t>
      </w:r>
      <w:proofErr w:type="spellStart"/>
      <w:r w:rsidRPr="007929AD">
        <w:rPr>
          <w:rFonts w:ascii="Century Gothic" w:hAnsi="Century Gothic"/>
          <w:sz w:val="24"/>
          <w:szCs w:val="24"/>
        </w:rPr>
        <w:t>na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godišnjem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nivou</w:t>
      </w:r>
      <w:proofErr w:type="spellEnd"/>
      <w:r w:rsidRPr="007929AD">
        <w:rPr>
          <w:rFonts w:ascii="Century Gothic" w:hAnsi="Century Gothic"/>
          <w:sz w:val="24"/>
          <w:szCs w:val="24"/>
        </w:rPr>
        <w:t>.</w:t>
      </w:r>
    </w:p>
    <w:p w14:paraId="55733F33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635F9702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proofErr w:type="spellStart"/>
      <w:r w:rsidRPr="007929AD">
        <w:rPr>
          <w:rFonts w:ascii="Century Gothic" w:hAnsi="Century Gothic"/>
          <w:sz w:val="24"/>
          <w:szCs w:val="24"/>
        </w:rPr>
        <w:t>Opis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poslova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kandidata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izgledao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bi </w:t>
      </w:r>
      <w:proofErr w:type="spellStart"/>
      <w:r w:rsidRPr="007929AD">
        <w:rPr>
          <w:rFonts w:ascii="Century Gothic" w:hAnsi="Century Gothic"/>
          <w:sz w:val="24"/>
          <w:szCs w:val="24"/>
        </w:rPr>
        <w:t>ovako</w:t>
      </w:r>
      <w:proofErr w:type="spellEnd"/>
      <w:r w:rsidRPr="007929AD">
        <w:rPr>
          <w:rFonts w:ascii="Century Gothic" w:hAnsi="Century Gothic"/>
          <w:sz w:val="24"/>
          <w:szCs w:val="24"/>
        </w:rPr>
        <w:t>:</w:t>
      </w:r>
    </w:p>
    <w:p w14:paraId="65310250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1.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lobiranje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za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dobivanje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Pasch Schule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statusa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naše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škole</w:t>
      </w:r>
      <w:proofErr w:type="spellEnd"/>
    </w:p>
    <w:p w14:paraId="2432A80E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2.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organizacija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svih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aktivnosti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školi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tj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.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obilježavanje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nama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značajnih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datuma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, a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prema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školskom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kalendaru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i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nalogu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direktora</w:t>
      </w:r>
      <w:proofErr w:type="spellEnd"/>
    </w:p>
    <w:p w14:paraId="4665F7A1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3.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rad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produženom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boravku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(10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časova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nastavne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norme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sedmično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>)</w:t>
      </w:r>
    </w:p>
    <w:p w14:paraId="50D9AD76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4.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organizacija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ljetne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škole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2024 (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jedna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grupa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–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dvije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sedmice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augustu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>)</w:t>
      </w:r>
    </w:p>
    <w:p w14:paraId="49E056C4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5.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organizacija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ljetne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škole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njemačkog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jezika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2024 (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jedna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grupa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jednu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sedmicu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.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Organizacija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razmjene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učenika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školom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iz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Njemačke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ili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Austrije</w:t>
      </w:r>
      <w:proofErr w:type="spellEnd"/>
    </w:p>
    <w:p w14:paraId="3E6D814F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6.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Podrška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u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pripremi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i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realizaciji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nastave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iz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predmeta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likovno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i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sport</w:t>
      </w:r>
      <w:proofErr w:type="spellEnd"/>
    </w:p>
    <w:p w14:paraId="0A0680F4" w14:textId="77777777" w:rsidR="007929AD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>7.</w:t>
      </w:r>
      <w:r w:rsidRPr="007929AD">
        <w:rPr>
          <w:rFonts w:ascii="Century Gothic" w:hAnsi="Century Gothic"/>
          <w:sz w:val="24"/>
          <w:szCs w:val="24"/>
          <w:lang w:val="de-DE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Preuzimanje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nastave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iz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  <w:lang w:val="de-DE"/>
        </w:rPr>
        <w:t>predmeta</w:t>
      </w:r>
      <w:proofErr w:type="spellEnd"/>
      <w:r w:rsidRPr="007929AD">
        <w:rPr>
          <w:rFonts w:ascii="Century Gothic" w:hAnsi="Century Gothic"/>
          <w:sz w:val="24"/>
          <w:szCs w:val="24"/>
          <w:lang w:val="de-DE"/>
        </w:rPr>
        <w:t xml:space="preserve"> Sachkunde, Ethik i Nacharbeit</w:t>
      </w:r>
    </w:p>
    <w:p w14:paraId="67C163D7" w14:textId="368DCE88" w:rsidR="00741510" w:rsidRPr="007929AD" w:rsidRDefault="007929AD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</w:rPr>
        <w:t>8.</w:t>
      </w:r>
      <w:r w:rsidRPr="007929AD">
        <w:rPr>
          <w:rFonts w:ascii="Century Gothic" w:hAnsi="Century Gothic"/>
          <w:sz w:val="24"/>
          <w:szCs w:val="24"/>
        </w:rPr>
        <w:tab/>
      </w:r>
      <w:proofErr w:type="spellStart"/>
      <w:r w:rsidRPr="007929AD">
        <w:rPr>
          <w:rFonts w:ascii="Century Gothic" w:hAnsi="Century Gothic"/>
          <w:sz w:val="24"/>
          <w:szCs w:val="24"/>
        </w:rPr>
        <w:t>Ostali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poslovi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po </w:t>
      </w:r>
      <w:proofErr w:type="spellStart"/>
      <w:r w:rsidRPr="007929AD">
        <w:rPr>
          <w:rFonts w:ascii="Century Gothic" w:hAnsi="Century Gothic"/>
          <w:sz w:val="24"/>
          <w:szCs w:val="24"/>
        </w:rPr>
        <w:t>nalogu</w:t>
      </w:r>
      <w:proofErr w:type="spellEnd"/>
      <w:r w:rsidRPr="007929AD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7929AD">
        <w:rPr>
          <w:rFonts w:ascii="Century Gothic" w:hAnsi="Century Gothic"/>
          <w:sz w:val="24"/>
          <w:szCs w:val="24"/>
        </w:rPr>
        <w:t>direktora</w:t>
      </w:r>
      <w:proofErr w:type="spellEnd"/>
    </w:p>
    <w:p w14:paraId="012020A0" w14:textId="77777777" w:rsidR="00741510" w:rsidRPr="007929AD" w:rsidRDefault="00741510" w:rsidP="007929AD">
      <w:pPr>
        <w:spacing w:after="0" w:line="240" w:lineRule="auto"/>
        <w:jc w:val="both"/>
        <w:rPr>
          <w:rFonts w:ascii="Century Gothic" w:hAnsi="Century Gothic"/>
          <w:sz w:val="24"/>
          <w:szCs w:val="24"/>
          <w:lang w:val="de-DE"/>
        </w:rPr>
      </w:pPr>
      <w:r w:rsidRPr="007929AD">
        <w:rPr>
          <w:rFonts w:ascii="Century Gothic" w:hAnsi="Century Gothic"/>
          <w:sz w:val="24"/>
          <w:szCs w:val="24"/>
          <w:lang w:val="de-DE"/>
        </w:rPr>
        <w:t xml:space="preserve"> </w:t>
      </w:r>
    </w:p>
    <w:p w14:paraId="67EB0E75" w14:textId="77777777" w:rsidR="00F6375F" w:rsidRPr="007929AD" w:rsidRDefault="00F6375F" w:rsidP="007929AD">
      <w:pPr>
        <w:spacing w:after="0" w:line="240" w:lineRule="auto"/>
        <w:jc w:val="both"/>
        <w:rPr>
          <w:sz w:val="24"/>
          <w:szCs w:val="24"/>
          <w:lang w:val="de-DE"/>
        </w:rPr>
      </w:pPr>
    </w:p>
    <w:sectPr w:rsidR="00F6375F" w:rsidRPr="007929AD" w:rsidSect="00600EA4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1054C" w14:textId="77777777" w:rsidR="001A247D" w:rsidRDefault="001A247D" w:rsidP="00240ED6">
      <w:r>
        <w:separator/>
      </w:r>
    </w:p>
  </w:endnote>
  <w:endnote w:type="continuationSeparator" w:id="0">
    <w:p w14:paraId="71FCB8C5" w14:textId="77777777" w:rsidR="001A247D" w:rsidRDefault="001A247D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1B94F" w14:textId="77777777" w:rsidR="003100B4" w:rsidRPr="002315B2" w:rsidRDefault="00000000" w:rsidP="002315B2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>
      <w:rPr>
        <w:noProof/>
      </w:rPr>
      <w:pict w14:anchorId="758C90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left:0;text-align:left;margin-left:364.25pt;margin-top:480.35pt;width:159.05pt;height:164.05pt;z-index:-251657728;mso-position-horizontal-relative:margin;mso-position-vertical-relative:margin" o:allowincell="f">
          <v:imagedata r:id="rId1" o:title="Footer" croptop="35997f" cropbottom="1551f" cropright="27158f" chromakey="white" gain="19661f" blacklevel="22938f"/>
          <w10:wrap anchorx="margin" anchory="margin"/>
        </v:shape>
      </w:pict>
    </w:r>
    <w:r w:rsidR="003100B4" w:rsidRPr="002315B2">
      <w:rPr>
        <w:rFonts w:ascii="Century Gothic" w:hAnsi="Century Gothic"/>
        <w:sz w:val="16"/>
        <w:szCs w:val="16"/>
      </w:rPr>
      <w:t xml:space="preserve">Buka 11 - 71 000 Sarajevo - Bosna i Hercegovina    I    </w:t>
    </w:r>
    <w:proofErr w:type="spellStart"/>
    <w:r w:rsidR="003100B4" w:rsidRPr="002315B2">
      <w:rPr>
        <w:rFonts w:ascii="Century Gothic" w:hAnsi="Century Gothic"/>
        <w:sz w:val="16"/>
        <w:szCs w:val="16"/>
      </w:rPr>
      <w:t>tel</w:t>
    </w:r>
    <w:proofErr w:type="spellEnd"/>
    <w:r w:rsidR="003100B4" w:rsidRPr="002315B2">
      <w:rPr>
        <w:rFonts w:ascii="Century Gothic" w:hAnsi="Century Gothic"/>
        <w:sz w:val="16"/>
        <w:szCs w:val="16"/>
      </w:rPr>
      <w:t xml:space="preserve"> +387 33 560 520 - mob +387 61 787 331</w:t>
    </w:r>
  </w:p>
  <w:p w14:paraId="046EDEF3" w14:textId="77777777" w:rsidR="003100B4" w:rsidRPr="002315B2" w:rsidRDefault="003100B4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2C6BBC30" w14:textId="77777777" w:rsidR="003100B4" w:rsidRPr="002315B2" w:rsidRDefault="003100B4" w:rsidP="002315B2">
    <w:pPr>
      <w:spacing w:after="0" w:line="240" w:lineRule="auto"/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rFonts w:ascii="Century Gothic" w:hAnsi="Century Gothic"/>
        <w:sz w:val="16"/>
        <w:szCs w:val="16"/>
      </w:rPr>
      <w:t xml:space="preserve">ID </w:t>
    </w:r>
    <w:proofErr w:type="spellStart"/>
    <w:r w:rsidRPr="002315B2">
      <w:rPr>
        <w:rFonts w:ascii="Century Gothic" w:hAnsi="Century Gothic"/>
        <w:sz w:val="16"/>
        <w:szCs w:val="16"/>
      </w:rPr>
      <w:t>broj</w:t>
    </w:r>
    <w:proofErr w:type="spellEnd"/>
    <w:r w:rsidRPr="002315B2">
      <w:rPr>
        <w:rFonts w:ascii="Century Gothic" w:hAnsi="Century Gothic"/>
        <w:sz w:val="16"/>
        <w:szCs w:val="16"/>
      </w:rPr>
      <w:t xml:space="preserve">: 4202220420007   I   REG </w:t>
    </w:r>
    <w:proofErr w:type="spellStart"/>
    <w:r w:rsidRPr="002315B2">
      <w:rPr>
        <w:rFonts w:ascii="Century Gothic" w:hAnsi="Century Gothic"/>
        <w:sz w:val="16"/>
        <w:szCs w:val="16"/>
      </w:rPr>
      <w:t>broj</w:t>
    </w:r>
    <w:proofErr w:type="spellEnd"/>
    <w:r w:rsidRPr="002315B2">
      <w:rPr>
        <w:rFonts w:ascii="Century Gothic" w:hAnsi="Century Gothic"/>
        <w:sz w:val="16"/>
        <w:szCs w:val="16"/>
      </w:rPr>
      <w:t>: 580342</w:t>
    </w:r>
  </w:p>
  <w:p w14:paraId="3C1F41D9" w14:textId="77777777" w:rsidR="00B9211C" w:rsidRPr="00A42F20" w:rsidRDefault="003100B4" w:rsidP="002315B2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2315B2">
      <w:rPr>
        <w:rFonts w:ascii="Century Gothic" w:hAnsi="Century Gothic"/>
        <w:sz w:val="16"/>
        <w:szCs w:val="16"/>
      </w:rPr>
      <w:t>www.</w:t>
    </w:r>
    <w:r w:rsidR="001D6942" w:rsidRPr="002315B2">
      <w:rPr>
        <w:rFonts w:ascii="Century Gothic" w:hAnsi="Century Gothic"/>
        <w:sz w:val="16"/>
        <w:szCs w:val="16"/>
      </w:rPr>
      <w:t>idss.edu.ba</w:t>
    </w:r>
    <w:r w:rsidRPr="002315B2">
      <w:rPr>
        <w:rFonts w:ascii="Century Gothic" w:hAnsi="Century Gothic"/>
        <w:sz w:val="16"/>
        <w:szCs w:val="16"/>
      </w:rPr>
      <w:t>.ba    I    info@</w:t>
    </w:r>
    <w:r w:rsidR="001D6942" w:rsidRPr="002315B2">
      <w:rPr>
        <w:rFonts w:ascii="Century Gothic" w:hAnsi="Century Gothic"/>
        <w:sz w:val="16"/>
        <w:szCs w:val="16"/>
      </w:rPr>
      <w:t>idss</w:t>
    </w:r>
    <w:r w:rsidRPr="002315B2">
      <w:rPr>
        <w:rFonts w:ascii="Century Gothic" w:hAnsi="Century Gothic"/>
        <w:sz w:val="16"/>
        <w:szCs w:val="16"/>
      </w:rPr>
      <w:t>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53275" w14:textId="77777777" w:rsidR="001A247D" w:rsidRDefault="001A247D" w:rsidP="00240ED6">
      <w:r>
        <w:separator/>
      </w:r>
    </w:p>
  </w:footnote>
  <w:footnote w:type="continuationSeparator" w:id="0">
    <w:p w14:paraId="1E6B7C0D" w14:textId="77777777" w:rsidR="001A247D" w:rsidRDefault="001A247D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69D8" w14:textId="77777777" w:rsidR="00B9211C" w:rsidRDefault="00000000">
    <w:pPr>
      <w:pStyle w:val="Header"/>
    </w:pPr>
    <w:r>
      <w:rPr>
        <w:noProof/>
      </w:rPr>
      <w:pict w14:anchorId="0180E6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  <w:gridCol w:w="2694"/>
    </w:tblGrid>
    <w:tr w:rsidR="00B9211C" w:rsidRPr="00E33436" w14:paraId="77772571" w14:textId="77777777" w:rsidTr="00843E3A">
      <w:tc>
        <w:tcPr>
          <w:tcW w:w="3260" w:type="dxa"/>
          <w:shd w:val="clear" w:color="auto" w:fill="auto"/>
        </w:tcPr>
        <w:p w14:paraId="25AE8E88" w14:textId="77777777" w:rsidR="00B9211C" w:rsidRPr="00E33436" w:rsidRDefault="0070672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490D65C9" wp14:editId="2206AFA2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shd w:val="clear" w:color="auto" w:fill="auto"/>
        </w:tcPr>
        <w:p w14:paraId="349EB140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4702C6C8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  <w:tc>
        <w:tcPr>
          <w:tcW w:w="2694" w:type="dxa"/>
          <w:shd w:val="clear" w:color="auto" w:fill="auto"/>
        </w:tcPr>
        <w:p w14:paraId="5090BB06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Century Gothic" w:eastAsia="Times New Roman" w:hAnsi="Century Gothic"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Tel.</w:t>
          </w:r>
          <w:r w:rsidRPr="00843E3A">
            <w:rPr>
              <w:rFonts w:ascii="Century Gothic" w:eastAsia="Times New Roman" w:hAnsi="Century Gothic"/>
              <w:sz w:val="20"/>
              <w:szCs w:val="14"/>
            </w:rPr>
            <w:t xml:space="preserve"> +387 560 520</w:t>
          </w:r>
        </w:p>
        <w:p w14:paraId="5B63C33F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Century Gothic" w:eastAsia="Times New Roman" w:hAnsi="Century Gothic"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Mob.</w:t>
          </w:r>
          <w:r w:rsidRPr="00843E3A">
            <w:rPr>
              <w:rFonts w:ascii="Century Gothic" w:eastAsia="Times New Roman" w:hAnsi="Century Gothic"/>
              <w:sz w:val="20"/>
              <w:szCs w:val="14"/>
            </w:rPr>
            <w:t xml:space="preserve"> +387 61 </w:t>
          </w:r>
          <w:r w:rsidR="003100B4" w:rsidRPr="00843E3A">
            <w:rPr>
              <w:rFonts w:ascii="Century Gothic" w:eastAsia="Times New Roman" w:hAnsi="Century Gothic"/>
              <w:sz w:val="20"/>
              <w:szCs w:val="14"/>
            </w:rPr>
            <w:t>787 331</w:t>
          </w:r>
        </w:p>
        <w:p w14:paraId="1D464193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Century Gothic" w:eastAsia="Times New Roman" w:hAnsi="Century Gothic"/>
              <w:b/>
              <w:bCs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info@idss.ba</w:t>
          </w:r>
        </w:p>
        <w:p w14:paraId="2B4E5748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Times New Roman" w:eastAsia="Times New Roman" w:hAnsi="Times New Roman"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www.idss.</w:t>
          </w:r>
          <w:r w:rsidR="003100B4"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edu.</w:t>
          </w: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ba</w:t>
          </w:r>
        </w:p>
      </w:tc>
    </w:tr>
  </w:tbl>
  <w:p w14:paraId="30E45A69" w14:textId="77777777" w:rsidR="00B9211C" w:rsidRDefault="00B9211C" w:rsidP="002B21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1E3" w14:textId="77777777" w:rsidR="00B9211C" w:rsidRDefault="00000000">
    <w:pPr>
      <w:pStyle w:val="Header"/>
    </w:pPr>
    <w:r>
      <w:rPr>
        <w:noProof/>
      </w:rPr>
      <w:pict w14:anchorId="2C80FC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9FA6601"/>
    <w:multiLevelType w:val="multilevel"/>
    <w:tmpl w:val="E01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4290B9B"/>
    <w:multiLevelType w:val="hybridMultilevel"/>
    <w:tmpl w:val="DEAC04D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F30138"/>
    <w:multiLevelType w:val="multilevel"/>
    <w:tmpl w:val="F75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912550">
    <w:abstractNumId w:val="0"/>
  </w:num>
  <w:num w:numId="2" w16cid:durableId="1379164612">
    <w:abstractNumId w:val="1"/>
  </w:num>
  <w:num w:numId="3" w16cid:durableId="588466816">
    <w:abstractNumId w:val="2"/>
  </w:num>
  <w:num w:numId="4" w16cid:durableId="1484928485">
    <w:abstractNumId w:val="3"/>
  </w:num>
  <w:num w:numId="5" w16cid:durableId="1078214582">
    <w:abstractNumId w:val="4"/>
  </w:num>
  <w:num w:numId="6" w16cid:durableId="1779249740">
    <w:abstractNumId w:val="5"/>
  </w:num>
  <w:num w:numId="7" w16cid:durableId="636254951">
    <w:abstractNumId w:val="6"/>
  </w:num>
  <w:num w:numId="8" w16cid:durableId="1868254834">
    <w:abstractNumId w:val="7"/>
  </w:num>
  <w:num w:numId="9" w16cid:durableId="765812881">
    <w:abstractNumId w:val="8"/>
  </w:num>
  <w:num w:numId="10" w16cid:durableId="1475096738">
    <w:abstractNumId w:val="9"/>
  </w:num>
  <w:num w:numId="11" w16cid:durableId="11802037">
    <w:abstractNumId w:val="10"/>
  </w:num>
  <w:num w:numId="12" w16cid:durableId="106894886">
    <w:abstractNumId w:val="11"/>
  </w:num>
  <w:num w:numId="13" w16cid:durableId="412237719">
    <w:abstractNumId w:val="12"/>
  </w:num>
  <w:num w:numId="14" w16cid:durableId="772944137">
    <w:abstractNumId w:val="13"/>
  </w:num>
  <w:num w:numId="15" w16cid:durableId="238171847">
    <w:abstractNumId w:val="14"/>
  </w:num>
  <w:num w:numId="16" w16cid:durableId="99885464">
    <w:abstractNumId w:val="15"/>
  </w:num>
  <w:num w:numId="17" w16cid:durableId="1468427960">
    <w:abstractNumId w:val="16"/>
  </w:num>
  <w:num w:numId="18" w16cid:durableId="747463089">
    <w:abstractNumId w:val="17"/>
  </w:num>
  <w:num w:numId="19" w16cid:durableId="848179849">
    <w:abstractNumId w:val="18"/>
  </w:num>
  <w:num w:numId="20" w16cid:durableId="1709524981">
    <w:abstractNumId w:val="19"/>
  </w:num>
  <w:num w:numId="21" w16cid:durableId="1662928705">
    <w:abstractNumId w:val="20"/>
  </w:num>
  <w:num w:numId="22" w16cid:durableId="1680348068">
    <w:abstractNumId w:val="21"/>
  </w:num>
  <w:num w:numId="23" w16cid:durableId="1700427154">
    <w:abstractNumId w:val="22"/>
  </w:num>
  <w:num w:numId="24" w16cid:durableId="1144733556">
    <w:abstractNumId w:val="28"/>
  </w:num>
  <w:num w:numId="25" w16cid:durableId="1969626923">
    <w:abstractNumId w:val="33"/>
  </w:num>
  <w:num w:numId="26" w16cid:durableId="1517964128">
    <w:abstractNumId w:val="30"/>
  </w:num>
  <w:num w:numId="27" w16cid:durableId="469907022">
    <w:abstractNumId w:val="31"/>
  </w:num>
  <w:num w:numId="28" w16cid:durableId="7465412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29287490">
    <w:abstractNumId w:val="29"/>
  </w:num>
  <w:num w:numId="30" w16cid:durableId="32921946">
    <w:abstractNumId w:val="26"/>
  </w:num>
  <w:num w:numId="31" w16cid:durableId="2005205397">
    <w:abstractNumId w:val="34"/>
  </w:num>
  <w:num w:numId="32" w16cid:durableId="687872566">
    <w:abstractNumId w:val="27"/>
  </w:num>
  <w:num w:numId="33" w16cid:durableId="2012290526">
    <w:abstractNumId w:val="23"/>
  </w:num>
  <w:num w:numId="34" w16cid:durableId="1415206557">
    <w:abstractNumId w:val="32"/>
  </w:num>
  <w:num w:numId="35" w16cid:durableId="14239854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16"/>
    <w:rsid w:val="00036AAD"/>
    <w:rsid w:val="000376C8"/>
    <w:rsid w:val="0004319F"/>
    <w:rsid w:val="00046353"/>
    <w:rsid w:val="000539DF"/>
    <w:rsid w:val="00073718"/>
    <w:rsid w:val="00077280"/>
    <w:rsid w:val="0008214E"/>
    <w:rsid w:val="00083834"/>
    <w:rsid w:val="00085988"/>
    <w:rsid w:val="00086360"/>
    <w:rsid w:val="000A3D11"/>
    <w:rsid w:val="000A4AA6"/>
    <w:rsid w:val="000A7568"/>
    <w:rsid w:val="000A78C8"/>
    <w:rsid w:val="000B3384"/>
    <w:rsid w:val="000B6E04"/>
    <w:rsid w:val="000D6F71"/>
    <w:rsid w:val="000D7658"/>
    <w:rsid w:val="000E4670"/>
    <w:rsid w:val="000F09D9"/>
    <w:rsid w:val="000F32B3"/>
    <w:rsid w:val="00103CC8"/>
    <w:rsid w:val="00106F3D"/>
    <w:rsid w:val="001159E0"/>
    <w:rsid w:val="001279B5"/>
    <w:rsid w:val="001321E9"/>
    <w:rsid w:val="0013720D"/>
    <w:rsid w:val="001555A2"/>
    <w:rsid w:val="00156E1C"/>
    <w:rsid w:val="00161A1D"/>
    <w:rsid w:val="0018382B"/>
    <w:rsid w:val="001906AB"/>
    <w:rsid w:val="00194262"/>
    <w:rsid w:val="001A247D"/>
    <w:rsid w:val="001A435D"/>
    <w:rsid w:val="001B165A"/>
    <w:rsid w:val="001C0891"/>
    <w:rsid w:val="001C5423"/>
    <w:rsid w:val="001C5768"/>
    <w:rsid w:val="001D676E"/>
    <w:rsid w:val="001D6942"/>
    <w:rsid w:val="001E5F51"/>
    <w:rsid w:val="001F1E59"/>
    <w:rsid w:val="001F484A"/>
    <w:rsid w:val="00204F46"/>
    <w:rsid w:val="002118E1"/>
    <w:rsid w:val="00225412"/>
    <w:rsid w:val="00226A6E"/>
    <w:rsid w:val="00227445"/>
    <w:rsid w:val="002315B2"/>
    <w:rsid w:val="00235F90"/>
    <w:rsid w:val="002403E6"/>
    <w:rsid w:val="00240ED6"/>
    <w:rsid w:val="00265BDC"/>
    <w:rsid w:val="00282590"/>
    <w:rsid w:val="00285AAA"/>
    <w:rsid w:val="00286E4F"/>
    <w:rsid w:val="002A12DD"/>
    <w:rsid w:val="002A3980"/>
    <w:rsid w:val="002A3AF0"/>
    <w:rsid w:val="002A550B"/>
    <w:rsid w:val="002B2171"/>
    <w:rsid w:val="002C719F"/>
    <w:rsid w:val="002D4E4C"/>
    <w:rsid w:val="002E2286"/>
    <w:rsid w:val="002E3250"/>
    <w:rsid w:val="002F2E4B"/>
    <w:rsid w:val="003100B4"/>
    <w:rsid w:val="00321483"/>
    <w:rsid w:val="0032334E"/>
    <w:rsid w:val="00327731"/>
    <w:rsid w:val="00342790"/>
    <w:rsid w:val="00372305"/>
    <w:rsid w:val="00373FFC"/>
    <w:rsid w:val="00374DCC"/>
    <w:rsid w:val="00390FF8"/>
    <w:rsid w:val="00392FEC"/>
    <w:rsid w:val="00396B05"/>
    <w:rsid w:val="003C0D8F"/>
    <w:rsid w:val="003E2232"/>
    <w:rsid w:val="003F0050"/>
    <w:rsid w:val="003F5A35"/>
    <w:rsid w:val="004046D4"/>
    <w:rsid w:val="004343C5"/>
    <w:rsid w:val="00436B41"/>
    <w:rsid w:val="0044315F"/>
    <w:rsid w:val="004448B7"/>
    <w:rsid w:val="00446F51"/>
    <w:rsid w:val="0045216D"/>
    <w:rsid w:val="00455394"/>
    <w:rsid w:val="00460BAD"/>
    <w:rsid w:val="0046525A"/>
    <w:rsid w:val="00473351"/>
    <w:rsid w:val="0048142D"/>
    <w:rsid w:val="004A10FD"/>
    <w:rsid w:val="004A1360"/>
    <w:rsid w:val="004A5957"/>
    <w:rsid w:val="004A75BE"/>
    <w:rsid w:val="004C2184"/>
    <w:rsid w:val="004D49BA"/>
    <w:rsid w:val="004D5893"/>
    <w:rsid w:val="004D7A20"/>
    <w:rsid w:val="004E15FE"/>
    <w:rsid w:val="004F0E83"/>
    <w:rsid w:val="00502D87"/>
    <w:rsid w:val="005175D8"/>
    <w:rsid w:val="005228F1"/>
    <w:rsid w:val="005255DB"/>
    <w:rsid w:val="005348E8"/>
    <w:rsid w:val="00541E91"/>
    <w:rsid w:val="00543284"/>
    <w:rsid w:val="00553567"/>
    <w:rsid w:val="00554B5E"/>
    <w:rsid w:val="005570F4"/>
    <w:rsid w:val="00563C73"/>
    <w:rsid w:val="00567827"/>
    <w:rsid w:val="005762F5"/>
    <w:rsid w:val="00585CF0"/>
    <w:rsid w:val="00587E74"/>
    <w:rsid w:val="00595658"/>
    <w:rsid w:val="005A1E2A"/>
    <w:rsid w:val="005B18A2"/>
    <w:rsid w:val="005B3B9E"/>
    <w:rsid w:val="005B4E79"/>
    <w:rsid w:val="005C3499"/>
    <w:rsid w:val="005C655C"/>
    <w:rsid w:val="005D6BB7"/>
    <w:rsid w:val="005E60F0"/>
    <w:rsid w:val="005F4DCE"/>
    <w:rsid w:val="005F7502"/>
    <w:rsid w:val="00600EA4"/>
    <w:rsid w:val="00603DB1"/>
    <w:rsid w:val="00605FC4"/>
    <w:rsid w:val="00620298"/>
    <w:rsid w:val="00623E7B"/>
    <w:rsid w:val="00652850"/>
    <w:rsid w:val="006603AF"/>
    <w:rsid w:val="00661D51"/>
    <w:rsid w:val="00670767"/>
    <w:rsid w:val="006926A0"/>
    <w:rsid w:val="00695ED2"/>
    <w:rsid w:val="00697C8F"/>
    <w:rsid w:val="006B7B58"/>
    <w:rsid w:val="006C1219"/>
    <w:rsid w:val="006D29AA"/>
    <w:rsid w:val="006D2BB9"/>
    <w:rsid w:val="006D62EC"/>
    <w:rsid w:val="006E3FD3"/>
    <w:rsid w:val="006E4E45"/>
    <w:rsid w:val="006E7255"/>
    <w:rsid w:val="006F301F"/>
    <w:rsid w:val="00706724"/>
    <w:rsid w:val="00706757"/>
    <w:rsid w:val="00706ED2"/>
    <w:rsid w:val="007149F8"/>
    <w:rsid w:val="00730647"/>
    <w:rsid w:val="00734351"/>
    <w:rsid w:val="007403DC"/>
    <w:rsid w:val="00741510"/>
    <w:rsid w:val="00743CA7"/>
    <w:rsid w:val="00760407"/>
    <w:rsid w:val="00767014"/>
    <w:rsid w:val="00772080"/>
    <w:rsid w:val="007862EB"/>
    <w:rsid w:val="00790536"/>
    <w:rsid w:val="007929AD"/>
    <w:rsid w:val="00794624"/>
    <w:rsid w:val="007A11CD"/>
    <w:rsid w:val="007A3B2C"/>
    <w:rsid w:val="007A5C9F"/>
    <w:rsid w:val="007D1038"/>
    <w:rsid w:val="007D59F8"/>
    <w:rsid w:val="007F4A61"/>
    <w:rsid w:val="008004E2"/>
    <w:rsid w:val="0081472E"/>
    <w:rsid w:val="0082465D"/>
    <w:rsid w:val="00843E3A"/>
    <w:rsid w:val="00851317"/>
    <w:rsid w:val="0085589D"/>
    <w:rsid w:val="008737DE"/>
    <w:rsid w:val="0089416F"/>
    <w:rsid w:val="008A0BB8"/>
    <w:rsid w:val="008B06A8"/>
    <w:rsid w:val="008B2CD6"/>
    <w:rsid w:val="008E23F4"/>
    <w:rsid w:val="008F1DDC"/>
    <w:rsid w:val="008F728B"/>
    <w:rsid w:val="008F7F42"/>
    <w:rsid w:val="009061C0"/>
    <w:rsid w:val="00916561"/>
    <w:rsid w:val="0094532A"/>
    <w:rsid w:val="00951108"/>
    <w:rsid w:val="00955F4A"/>
    <w:rsid w:val="0096166A"/>
    <w:rsid w:val="00991550"/>
    <w:rsid w:val="0099212F"/>
    <w:rsid w:val="009923D1"/>
    <w:rsid w:val="009C1C3E"/>
    <w:rsid w:val="009D252C"/>
    <w:rsid w:val="009D2FAD"/>
    <w:rsid w:val="009E307B"/>
    <w:rsid w:val="009E6C0D"/>
    <w:rsid w:val="009F7E36"/>
    <w:rsid w:val="00A15216"/>
    <w:rsid w:val="00A15FCF"/>
    <w:rsid w:val="00A1718E"/>
    <w:rsid w:val="00A2651D"/>
    <w:rsid w:val="00A32D1A"/>
    <w:rsid w:val="00A3318E"/>
    <w:rsid w:val="00A3753B"/>
    <w:rsid w:val="00A40239"/>
    <w:rsid w:val="00A42F20"/>
    <w:rsid w:val="00A450A8"/>
    <w:rsid w:val="00A4699A"/>
    <w:rsid w:val="00A73CDB"/>
    <w:rsid w:val="00A83AF0"/>
    <w:rsid w:val="00A87573"/>
    <w:rsid w:val="00A91142"/>
    <w:rsid w:val="00A962E6"/>
    <w:rsid w:val="00A97642"/>
    <w:rsid w:val="00AA740F"/>
    <w:rsid w:val="00AB0300"/>
    <w:rsid w:val="00AB113B"/>
    <w:rsid w:val="00AC1EC9"/>
    <w:rsid w:val="00AE09DE"/>
    <w:rsid w:val="00AF684E"/>
    <w:rsid w:val="00AF7379"/>
    <w:rsid w:val="00B0441B"/>
    <w:rsid w:val="00B05C58"/>
    <w:rsid w:val="00B5113D"/>
    <w:rsid w:val="00B56633"/>
    <w:rsid w:val="00B603E9"/>
    <w:rsid w:val="00B61687"/>
    <w:rsid w:val="00B709CA"/>
    <w:rsid w:val="00B76C91"/>
    <w:rsid w:val="00B83667"/>
    <w:rsid w:val="00B83C53"/>
    <w:rsid w:val="00B9211C"/>
    <w:rsid w:val="00B92C3A"/>
    <w:rsid w:val="00B9781C"/>
    <w:rsid w:val="00BA40C1"/>
    <w:rsid w:val="00BB0284"/>
    <w:rsid w:val="00BB0408"/>
    <w:rsid w:val="00BD094C"/>
    <w:rsid w:val="00BD386F"/>
    <w:rsid w:val="00BD7642"/>
    <w:rsid w:val="00BE2CAC"/>
    <w:rsid w:val="00BE660A"/>
    <w:rsid w:val="00BF1D31"/>
    <w:rsid w:val="00BF7146"/>
    <w:rsid w:val="00C02C9E"/>
    <w:rsid w:val="00C043A0"/>
    <w:rsid w:val="00C06F14"/>
    <w:rsid w:val="00C0789A"/>
    <w:rsid w:val="00C32560"/>
    <w:rsid w:val="00C53447"/>
    <w:rsid w:val="00C92B57"/>
    <w:rsid w:val="00CA6359"/>
    <w:rsid w:val="00CB4914"/>
    <w:rsid w:val="00CC149C"/>
    <w:rsid w:val="00CE1DB3"/>
    <w:rsid w:val="00CE413C"/>
    <w:rsid w:val="00CE65C2"/>
    <w:rsid w:val="00CF31C6"/>
    <w:rsid w:val="00D13303"/>
    <w:rsid w:val="00D21CA3"/>
    <w:rsid w:val="00D36CB8"/>
    <w:rsid w:val="00D441DF"/>
    <w:rsid w:val="00D44D93"/>
    <w:rsid w:val="00D50B2D"/>
    <w:rsid w:val="00D628F0"/>
    <w:rsid w:val="00D63E08"/>
    <w:rsid w:val="00D645D4"/>
    <w:rsid w:val="00D76AE4"/>
    <w:rsid w:val="00D76C80"/>
    <w:rsid w:val="00D80F6D"/>
    <w:rsid w:val="00D82109"/>
    <w:rsid w:val="00D82F44"/>
    <w:rsid w:val="00D84864"/>
    <w:rsid w:val="00DA28FE"/>
    <w:rsid w:val="00DA2B63"/>
    <w:rsid w:val="00DA3DDD"/>
    <w:rsid w:val="00DA7630"/>
    <w:rsid w:val="00DB2908"/>
    <w:rsid w:val="00DB67FA"/>
    <w:rsid w:val="00DC399F"/>
    <w:rsid w:val="00DC655E"/>
    <w:rsid w:val="00DC701C"/>
    <w:rsid w:val="00DD1CD8"/>
    <w:rsid w:val="00DD4AC1"/>
    <w:rsid w:val="00DE1DCB"/>
    <w:rsid w:val="00DE25E9"/>
    <w:rsid w:val="00DE2AB3"/>
    <w:rsid w:val="00DF4EA9"/>
    <w:rsid w:val="00E003F0"/>
    <w:rsid w:val="00E036C0"/>
    <w:rsid w:val="00E04949"/>
    <w:rsid w:val="00E13C20"/>
    <w:rsid w:val="00E205CD"/>
    <w:rsid w:val="00E23856"/>
    <w:rsid w:val="00E33436"/>
    <w:rsid w:val="00E42726"/>
    <w:rsid w:val="00E709A7"/>
    <w:rsid w:val="00EA39AE"/>
    <w:rsid w:val="00EA6FBB"/>
    <w:rsid w:val="00EC06B3"/>
    <w:rsid w:val="00EC2F66"/>
    <w:rsid w:val="00EC4BFC"/>
    <w:rsid w:val="00EF05A9"/>
    <w:rsid w:val="00EF7E57"/>
    <w:rsid w:val="00F06F11"/>
    <w:rsid w:val="00F165EA"/>
    <w:rsid w:val="00F20749"/>
    <w:rsid w:val="00F231AD"/>
    <w:rsid w:val="00F469C5"/>
    <w:rsid w:val="00F51B8E"/>
    <w:rsid w:val="00F531FA"/>
    <w:rsid w:val="00F623C8"/>
    <w:rsid w:val="00F6249E"/>
    <w:rsid w:val="00F6375F"/>
    <w:rsid w:val="00F7240C"/>
    <w:rsid w:val="00F87F7E"/>
    <w:rsid w:val="00F91C24"/>
    <w:rsid w:val="00FA03B2"/>
    <w:rsid w:val="00FB0C0A"/>
    <w:rsid w:val="00FD60AB"/>
    <w:rsid w:val="00FE3CDB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C159D"/>
  <w15:chartTrackingRefBased/>
  <w15:docId w15:val="{12C7527C-2CBF-4DFE-9098-58BFD216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13B"/>
    <w:pPr>
      <w:spacing w:after="160" w:line="259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1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59E0"/>
    <w:pPr>
      <w:widowControl w:val="0"/>
      <w:autoSpaceDE w:val="0"/>
      <w:autoSpaceDN w:val="0"/>
      <w:ind w:left="1213"/>
      <w:outlineLvl w:val="1"/>
    </w:pPr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ED6"/>
  </w:style>
  <w:style w:type="paragraph" w:styleId="Footer">
    <w:name w:val="footer"/>
    <w:basedOn w:val="Normal"/>
    <w:link w:val="FooterChar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bs-Latn-BA"/>
    </w:rPr>
  </w:style>
  <w:style w:type="table" w:styleId="TableGrid">
    <w:name w:val="Table Grid"/>
    <w:basedOn w:val="TableNormal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2B217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1159E0"/>
    <w:pPr>
      <w:widowControl w:val="0"/>
      <w:autoSpaceDE w:val="0"/>
      <w:autoSpaceDN w:val="0"/>
    </w:pPr>
    <w:rPr>
      <w:rFonts w:ascii="Century Gothic" w:eastAsia="Century Gothic" w:hAnsi="Century Gothic" w:cs="Century Gothic"/>
      <w:sz w:val="19"/>
      <w:szCs w:val="19"/>
    </w:rPr>
  </w:style>
  <w:style w:type="character" w:customStyle="1" w:styleId="BodyTextChar">
    <w:name w:val="Body Text Char"/>
    <w:link w:val="BodyText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4431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s-Latn-BA" w:eastAsia="bs-Latn-BA"/>
    </w:rPr>
  </w:style>
  <w:style w:type="character" w:customStyle="1" w:styleId="b">
    <w:name w:val="b"/>
    <w:basedOn w:val="DefaultParagraphFont"/>
    <w:rsid w:val="004F0E83"/>
  </w:style>
  <w:style w:type="paragraph" w:styleId="ListParagraph">
    <w:name w:val="List Paragraph"/>
    <w:basedOn w:val="Normal"/>
    <w:uiPriority w:val="34"/>
    <w:qFormat/>
    <w:rsid w:val="00B709CA"/>
    <w:pPr>
      <w:ind w:left="720"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MEMORANDUM.dotx</Template>
  <TotalTime>60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IDSS_UGOVOR_TEMPLATE</vt:lpstr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Mulalić</cp:lastModifiedBy>
  <cp:revision>2</cp:revision>
  <cp:lastPrinted>2020-09-14T08:25:00Z</cp:lastPrinted>
  <dcterms:created xsi:type="dcterms:W3CDTF">2023-10-03T13:06:00Z</dcterms:created>
  <dcterms:modified xsi:type="dcterms:W3CDTF">2023-10-03T14:06:00Z</dcterms:modified>
</cp:coreProperties>
</file>