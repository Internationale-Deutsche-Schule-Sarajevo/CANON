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732D7F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Reference No.: ____________/26</w:t>
      </w:r>
    </w:p>
    <w:p w14:paraId="23A5544E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Sarajevo, {ISSUE_DATE}</w:t>
      </w:r>
    </w:p>
    <w:p w14:paraId="189FEEDC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4A9B1C14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3B9100E9" w14:textId="77777777" w:rsidR="00DE0805" w:rsidRPr="00DA129A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44DCB5B9" w14:textId="77777777" w:rsidR="00DE0805" w:rsidRPr="00DA129A" w:rsidRDefault="00DE0805" w:rsidP="00DE0805">
      <w:pPr>
        <w:jc w:val="both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Pursuant to Article 60 of the Rulebook on the Maintenance of Pedagogical Documentation and Records in Primary Schools (Official Gazette of Sarajevo Canton No. 46/18, 3/20, 25/21, 34/23), the following is hereby issued:</w:t>
      </w:r>
    </w:p>
    <w:p w14:paraId="62345432" w14:textId="77777777" w:rsidR="00DE0805" w:rsidRPr="00DA129A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0C8EE1C7" w14:textId="77777777" w:rsidR="00DE0805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60783A13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7F58E03D" w14:textId="77777777" w:rsidR="00DE0805" w:rsidRPr="00E12786" w:rsidRDefault="00DE0805" w:rsidP="00DE0805">
      <w:pPr>
        <w:jc w:val="center"/>
        <w:rPr>
          <w:rFonts w:ascii="Century Gothic" w:hAnsi="Century Gothic"/>
          <w:b/>
          <w:bCs/>
          <w:color w:val="000000" w:themeColor="text1"/>
          <w:sz w:val="32"/>
          <w:szCs w:val="32"/>
        </w:rPr>
      </w:pPr>
      <w:r>
        <w:rPr>
          <w:rFonts w:ascii="Century Gothic" w:hAnsi="Century Gothic"/>
          <w:color w:val="000000" w:themeColor="text1"/>
          <w:b/>
          <w:bCs/>
          <w:sz w:val="32"/>
          <w:szCs w:val="32"/>
        </w:rPr>
        <w:t xml:space="preserve">C O N F I R M A T I O N</w:t>
      </w:r>
    </w:p>
    <w:p w14:paraId="0F9F6F3C" w14:textId="77777777" w:rsidR="00DE0805" w:rsidRPr="00E12786" w:rsidRDefault="00DE0805" w:rsidP="00DE0805">
      <w:pPr>
        <w:jc w:val="center"/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b/>
          <w:bCs/>
          <w:sz w:val="24"/>
          <w:szCs w:val="24"/>
        </w:rPr>
        <w:t xml:space="preserve">of Student Status</w:t>
      </w:r>
    </w:p>
    <w:p w14:paraId="727B1A00" w14:textId="77777777" w:rsidR="00DE0805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77A15D98" w14:textId="77777777" w:rsidR="00DE0805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04908A22" w14:textId="77777777" w:rsidR="00DE0805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380FDBD8" w14:textId="77777777" w:rsidR="00DE0805" w:rsidRPr="00E12786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5371CEBA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This is to confirm that the student</w:t>
      </w:r>
    </w:p>
    <w:tbl>
      <w:tblPr>
        <w:tblStyle w:val="Koordinatnamreatabele"/>
        <w:tblW w:w="0" w:type="auto"/>
        <w:jc w:val="center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FFF2CC" w:themeColor="accent4" w:themeTint="33" w:fill="auto"/>
        <w:tblLook w:val="04A0" w:firstRow="1" w:lastRow="0" w:firstColumn="1" w:lastColumn="0" w:noHBand="0" w:noVBand="1"/>
      </w:tblPr>
      <w:tblGrid>
        <w:gridCol w:w="8504"/>
      </w:tblGrid>
      <w:tr w:rsidR="00DE0805" w:rsidRPr="00E12786" w14:paraId="3E7B5014" w14:textId="77777777" w:rsidTr="009D04A1">
        <w:trPr>
          <w:jc w:val="center"/>
        </w:trPr>
        <w:tc>
          <w:tcPr>
            <w:tcW w:w="8504" w:type="dxa"/>
            <w:shd w:val="pct10" w:color="FFF2CC" w:themeColor="accent4" w:themeTint="33" w:fill="auto"/>
            <w:vAlign w:val="center"/>
          </w:tcPr>
          <w:p w14:paraId="50148691" w14:textId="77777777" w:rsidR="00DE0805" w:rsidRPr="00E5521C" w:rsidRDefault="00DE0805" w:rsidP="009D04A1">
            <w:pPr>
              <w:jc w:val="center"/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  <w:t xml:space="preserve">{STUDENT FULL NAME}</w:t>
            </w:r>
          </w:p>
        </w:tc>
      </w:tr>
    </w:tbl>
    <w:p w14:paraId="1BBBDC38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10FC18BA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born on {DATE_OF_BIRTH}, is enrolled in the {GRADE} grade at P.U. Internationale Deutsche Schule Sarajevo – International German School Sarajevo, as a regular student for the {SCHOOL_YEAR} school year, and will regularly attend classes taught in German, English, French, and Bosnian/Croatian/Serbian.</w:t>
      </w:r>
    </w:p>
    <w:p w14:paraId="324D5CE1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5CF0FE40" w14:textId="77777777" w:rsidR="00DE0805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The school year begins on {SCHOOL_YEAR_START} and ends on {SCHOOL_YEAR_END}.</w:t>
      </w:r>
    </w:p>
    <w:p w14:paraId="2456C747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Instruction during this period is organized into two semesters.</w:t>
      </w:r>
    </w:p>
    <w:p w14:paraId="3027A318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7BA8A150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0F4172DA" w14:textId="77777777" w:rsidR="00DE0805" w:rsidRPr="00E5521C" w:rsidRDefault="00DE0805" w:rsidP="00DE0805">
      <w:pPr>
        <w:spacing w:line="360" w:lineRule="auto"/>
        <w:jc w:val="both"/>
        <w:rPr>
          <w:rFonts w:ascii="Century Gothic" w:hAnsi="Century Gothic"/>
          <w:i/>
          <w:iCs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i/>
          <w:iCs/>
          <w:sz w:val="22"/>
          <w:szCs w:val="22"/>
        </w:rPr>
        <w:t xml:space="preserve">This confirmation is issued at the request of the parent for the purpose of regulating the student’s status-related matters and may not be used for any other purpose.</w:t>
      </w:r>
    </w:p>
    <w:p w14:paraId="5CDFC12D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DE0805" w14:paraId="7982BADA" w14:textId="77777777" w:rsidTr="009D04A1">
        <w:tc>
          <w:tcPr>
            <w:tcW w:w="2830" w:type="dxa"/>
            <w:vAlign w:val="bottom"/>
          </w:tcPr>
          <w:p w14:paraId="0F02CD18" w14:textId="77777777" w:rsidR="00DE0805" w:rsidRDefault="00DE0805" w:rsidP="009D04A1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School Director</w:t>
            </w:r>
          </w:p>
        </w:tc>
      </w:tr>
      <w:tr w:rsidR="00DE0805" w14:paraId="45F09B6A" w14:textId="77777777" w:rsidTr="009D04A1">
        <w:tc>
          <w:tcPr>
            <w:tcW w:w="2830" w:type="dxa"/>
            <w:tcBorders>
              <w:bottom w:val="single" w:sz="4" w:space="0" w:color="auto"/>
            </w:tcBorders>
          </w:tcPr>
          <w:p w14:paraId="274732AF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71703638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78DCE998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4DFA51BF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171EEB06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182B0878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DE0805" w14:paraId="6BA571AA" w14:textId="77777777" w:rsidTr="009D04A1">
        <w:tc>
          <w:tcPr>
            <w:tcW w:w="2830" w:type="dxa"/>
            <w:tcBorders>
              <w:top w:val="single" w:sz="4" w:space="0" w:color="auto"/>
            </w:tcBorders>
          </w:tcPr>
          <w:p w14:paraId="3A8717B6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Davor Mulalić</w:t>
            </w:r>
          </w:p>
        </w:tc>
      </w:tr>
    </w:tbl>
    <w:p w14:paraId="45066AB6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461E78E8" w14:textId="77777777" w:rsidR="002C63BD" w:rsidRPr="00DE0805" w:rsidRDefault="002C63BD" w:rsidP="00DE0805"/>
    <w:sectPr w:rsidR="002C63BD" w:rsidRPr="00DE0805" w:rsidSect="00B00D1E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FCF3" w14:textId="77777777" w:rsidR="00226719" w:rsidRDefault="00226719" w:rsidP="00240ED6">
      <w:r>
        <w:separator/>
      </w:r>
    </w:p>
  </w:endnote>
  <w:endnote w:type="continuationSeparator" w:id="0">
    <w:p w14:paraId="31B6AFD5" w14:textId="77777777" w:rsidR="00226719" w:rsidRDefault="00226719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652D" w14:textId="77777777" w:rsidR="002F5D3E" w:rsidRPr="00F827C3" w:rsidRDefault="00000000" w:rsidP="002F5D3E">
    <w:pPr>
      <w:ind w:right="-705"/>
      <w:rPr>
        <w:sz w:val="16"/>
        <w:szCs w:val="16"/>
        <w:lang w:val="de-DE"/>
      </w:rPr>
    </w:pPr>
    <w:r>
      <w:rPr>
        <w:noProof/>
        <w:sz w:val="22"/>
        <w:szCs w:val="22"/>
        <w:lang w:val="en-US"/>
      </w:rPr>
      <w:pict w14:anchorId="5302E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margin-left:471.15pt;margin-top:727.55pt;width:35.5pt;height:36.6pt;z-index:251658752;mso-position-horizontal-relative:margin;mso-position-vertical-relative:margin" o:allowincell="f">
          <v:imagedata r:id="rId1" o:title="Footer" croptop="35997f" cropbottom="1551f" cropright="27158f" chromakey="white"/>
          <w10:wrap anchorx="margin" anchory="margin"/>
        </v:shape>
      </w:pict>
    </w:r>
    <w:proofErr w:type="spellStart"/>
    <w:r w:rsidR="00F827C3" w:rsidRPr="00F827C3">
      <w:rPr>
        <w:sz w:val="16"/>
        <w:szCs w:val="16"/>
        <w:lang w:val="de-DE"/>
      </w:rPr>
      <w:t>Private Institution</w:t>
    </w:r>
    <w:r w:rsidR="00F827C3">
      <w:rPr>
        <w:sz w:val="16"/>
        <w:szCs w:val="16"/>
        <w:lang w:val="de-DE"/>
      </w:rPr>
      <w:t xml:space="preserve"/>
    </w:r>
    <w:proofErr w:type="spellEnd"/>
    <w:r w:rsidR="00F827C3">
      <w:rPr>
        <w:sz w:val="16"/>
        <w:szCs w:val="16"/>
        <w:lang w:val="de-DE"/>
      </w:rPr>
      <w:t xml:space="preserve"> </w:t>
    </w:r>
    <w:proofErr w:type="spellStart"/>
    <w:r w:rsidR="00F827C3">
      <w:rPr>
        <w:sz w:val="16"/>
        <w:szCs w:val="16"/>
        <w:lang w:val="de-DE"/>
      </w:rPr>
      <w:t xml:space="preserve"/>
    </w:r>
    <w:proofErr w:type="spellEnd"/>
    <w:r w:rsidR="00F827C3">
      <w:rPr>
        <w:sz w:val="16"/>
        <w:szCs w:val="16"/>
        <w:lang w:val="de-DE"/>
      </w:rPr>
      <w:t xml:space="preserve"> „</w:t>
    </w:r>
    <w:r w:rsidR="00965DC7">
      <w:rPr>
        <w:sz w:val="16"/>
        <w:szCs w:val="16"/>
        <w:lang w:val="de-DE"/>
      </w:rPr>
      <w:t>INTERNATIONALE DEUTSCHE SCHULE SARAJEVO</w:t>
    </w:r>
    <w:r w:rsidR="00F827C3">
      <w:rPr>
        <w:sz w:val="16"/>
        <w:szCs w:val="16"/>
        <w:lang w:val="de-DE"/>
      </w:rPr>
      <w:t>“</w:t>
    </w:r>
    <w:r w:rsidR="002F5D3E" w:rsidRPr="00F827C3">
      <w:rPr>
        <w:sz w:val="16"/>
        <w:szCs w:val="16"/>
        <w:lang w:val="de-DE"/>
      </w:rPr>
      <w:t xml:space="preserve"> – </w:t>
    </w:r>
    <w:proofErr w:type="spellStart"/>
    <w:r w:rsidR="002F5D3E" w:rsidRPr="00F827C3">
      <w:rPr>
        <w:sz w:val="16"/>
        <w:szCs w:val="16"/>
        <w:lang w:val="de-DE"/>
      </w:rPr>
      <w:t>International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German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School</w:t>
    </w:r>
    <w:proofErr w:type="spellEnd"/>
    <w:r w:rsidR="002F5D3E" w:rsidRPr="00F827C3">
      <w:rPr>
        <w:sz w:val="16"/>
        <w:szCs w:val="16"/>
        <w:lang w:val="de-DE"/>
      </w:rPr>
      <w:t xml:space="preserve"> Sarajevo</w:t>
    </w:r>
  </w:p>
  <w:p w14:paraId="73293F71" w14:textId="77777777" w:rsidR="001F0710" w:rsidRPr="002F5D3E" w:rsidRDefault="00000000" w:rsidP="002F5D3E">
    <w:pPr>
      <w:ind w:right="-705"/>
      <w:rPr>
        <w:sz w:val="16"/>
        <w:szCs w:val="16"/>
      </w:rPr>
    </w:pPr>
    <w:r w:rsidRPr="002F5D3E">
      <w:rPr>
        <w:sz w:val="16"/>
        <w:szCs w:val="16"/>
      </w:rPr>
      <w:t xml:space="preserve">Buka 13 - 71 000 Sarajevo - Bosnia and Herzegovina    I    </w:t>
    </w:r>
    <w:proofErr w:type="spellStart"/>
    <w:r w:rsidRPr="002F5D3E">
      <w:rPr>
        <w:sz w:val="16"/>
        <w:szCs w:val="16"/>
      </w:rPr>
      <w:t>tel</w:t>
    </w:r>
    <w:proofErr w:type="spellEnd"/>
    <w:r w:rsidRPr="002F5D3E">
      <w:rPr>
        <w:sz w:val="16"/>
        <w:szCs w:val="16"/>
      </w:rPr>
      <w:t xml:space="preserve"> +387 33 560 520 - mob +387 60 345 1275</w:t>
    </w:r>
  </w:p>
  <w:p w14:paraId="1073D8ED" w14:textId="77777777" w:rsidR="002F5D3E" w:rsidRPr="002F5D3E" w:rsidRDefault="00000000" w:rsidP="002F5D3E">
    <w:pPr>
      <w:pStyle w:val="Default"/>
      <w:ind w:right="-705"/>
      <w:rPr>
        <w:rFonts w:ascii="Century Gothic" w:eastAsia="Calibri" w:hAnsi="Century Gothic"/>
        <w:color w:val="auto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F5D3E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F5D3E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F5D3E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F5D3E">
      <w:rPr>
        <w:rFonts w:ascii="Century Gothic" w:eastAsia="Calibri" w:hAnsi="Century Gothic"/>
        <w:color w:val="auto"/>
        <w:sz w:val="16"/>
        <w:szCs w:val="16"/>
      </w:rPr>
      <w:t xml:space="preserve">   IBAN: BA39 199 499 002 180 9884</w:t>
    </w:r>
  </w:p>
  <w:p w14:paraId="4755ADC6" w14:textId="77777777" w:rsidR="001F0710" w:rsidRPr="002F5D3E" w:rsidRDefault="00000000" w:rsidP="002F5D3E">
    <w:pPr>
      <w:pStyle w:val="Default"/>
      <w:ind w:right="-705"/>
      <w:rPr>
        <w:rFonts w:ascii="Century Gothic" w:hAnsi="Century Gothic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>SWIFT (BIC): ABSBBA22</w:t>
    </w:r>
    <w:r w:rsidR="002F5D3E" w:rsidRPr="002F5D3E">
      <w:rPr>
        <w:rFonts w:ascii="Century Gothic" w:eastAsia="Calibri" w:hAnsi="Century Gothic"/>
        <w:color w:val="auto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ID </w:t>
    </w:r>
    <w:proofErr w:type="spellStart"/>
    <w:r w:rsidRPr="002F5D3E">
      <w:rPr>
        <w:rFonts w:ascii="Century Gothic" w:hAnsi="Century Gothic"/>
        <w:sz w:val="16"/>
        <w:szCs w:val="16"/>
      </w:rPr>
      <w:t>No.</w:t>
    </w:r>
    <w:proofErr w:type="spellEnd"/>
    <w:r w:rsidRPr="002F5D3E">
      <w:rPr>
        <w:rFonts w:ascii="Century Gothic" w:hAnsi="Century Gothic"/>
        <w:sz w:val="16"/>
        <w:szCs w:val="16"/>
      </w:rPr>
      <w:t xml:space="preserve">: 4202220420007   I   </w:t>
    </w:r>
    <w:r w:rsidR="00965DC7">
      <w:rPr>
        <w:rFonts w:ascii="Century Gothic" w:hAnsi="Century Gothic"/>
        <w:sz w:val="16"/>
        <w:szCs w:val="16"/>
      </w:rPr>
      <w:t>MBSU</w:t>
    </w:r>
    <w:r w:rsidRPr="002F5D3E">
      <w:rPr>
        <w:rFonts w:ascii="Century Gothic" w:hAnsi="Century Gothic"/>
        <w:sz w:val="16"/>
        <w:szCs w:val="16"/>
      </w:rPr>
      <w:t xml:space="preserve">: </w:t>
    </w:r>
    <w:r w:rsidR="00965DC7">
      <w:rPr>
        <w:rFonts w:ascii="Century Gothic" w:hAnsi="Century Gothic"/>
        <w:sz w:val="16"/>
        <w:szCs w:val="16"/>
      </w:rPr>
      <w:t>65-05-0013-16</w:t>
    </w:r>
    <w:r w:rsidR="002F5D3E" w:rsidRPr="002F5D3E">
      <w:rPr>
        <w:rFonts w:ascii="Century Gothic" w:hAnsi="Century Gothic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info@idss.ba I www.idss.edu.ba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FBE9" w14:textId="77777777" w:rsidR="00226719" w:rsidRDefault="00226719" w:rsidP="00240ED6">
      <w:r>
        <w:separator/>
      </w:r>
    </w:p>
  </w:footnote>
  <w:footnote w:type="continuationSeparator" w:id="0">
    <w:p w14:paraId="3C7CEF12" w14:textId="77777777" w:rsidR="00226719" w:rsidRDefault="00226719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433C" w14:textId="77777777" w:rsidR="001F0710" w:rsidRDefault="00000000">
    <w:pPr>
      <w:pStyle w:val="Zaglavlje"/>
    </w:pPr>
    <w:r>
      <w:rPr>
        <w:noProof/>
      </w:rPr>
      <w:pict w14:anchorId="29944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6DB64A01" w14:textId="77777777" w:rsidTr="00566C94">
      <w:tc>
        <w:tcPr>
          <w:tcW w:w="3260" w:type="dxa"/>
        </w:tcPr>
        <w:p w14:paraId="40B6F3F7" w14:textId="77777777" w:rsidR="001F071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396E564F" wp14:editId="1CB68FF8">
                <wp:simplePos x="0" y="0"/>
                <wp:positionH relativeFrom="column">
                  <wp:posOffset>-4445</wp:posOffset>
                </wp:positionH>
                <wp:positionV relativeFrom="paragraph">
                  <wp:posOffset>-64770</wp:posOffset>
                </wp:positionV>
                <wp:extent cx="1487170" cy="45847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717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45BA26F8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1175C293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054208F2" w14:textId="77777777" w:rsidR="001F0710" w:rsidRDefault="001F0710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00EB" w14:textId="77777777" w:rsidR="001F0710" w:rsidRDefault="00000000">
    <w:pPr>
      <w:pStyle w:val="Zaglavlje"/>
    </w:pPr>
    <w:r>
      <w:rPr>
        <w:noProof/>
      </w:rPr>
      <w:pict w14:anchorId="311F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BD"/>
    <w:rsid w:val="001F0710"/>
    <w:rsid w:val="00226719"/>
    <w:rsid w:val="002C63BD"/>
    <w:rsid w:val="002F5D3E"/>
    <w:rsid w:val="00417278"/>
    <w:rsid w:val="0069693E"/>
    <w:rsid w:val="006E6899"/>
    <w:rsid w:val="00892B6E"/>
    <w:rsid w:val="008F1C51"/>
    <w:rsid w:val="00934FE7"/>
    <w:rsid w:val="00965DC7"/>
    <w:rsid w:val="00A43356"/>
    <w:rsid w:val="00A606F1"/>
    <w:rsid w:val="00D45DBE"/>
    <w:rsid w:val="00DE0805"/>
    <w:rsid w:val="00F30529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4879C5"/>
  <w15:chartTrackingRefBased/>
  <w15:docId w15:val="{459A0831-6D0B-4286-990C-83011128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2C63BD"/>
    <w:rPr>
      <w:rFonts w:ascii="Calibri" w:hAnsi="Calibri" w:cs="Arial"/>
      <w:sz w:val="20"/>
      <w:szCs w:val="20"/>
      <w:lang w:val="bs-Latn-BA" w:eastAsia="bs-Latn-BA"/>
    </w:rPr>
  </w:style>
  <w:style w:type="paragraph" w:styleId="Naslov1">
    <w:name w:val="heading 1"/>
    <w:basedOn w:val="Normalno"/>
    <w:link w:val="Naslov1Znak"/>
    <w:pPr>
      <w:spacing w:before="480"/>
      <w:outlineLvl w:val="0"/>
    </w:pPr>
    <w:rPr>
      <w:rFonts w:ascii="Century Gothic" w:hAnsi="Century Gothic" w:cs="Times New Roman"/>
      <w:b/>
      <w:color w:val="345A8A"/>
      <w:sz w:val="32"/>
      <w:szCs w:val="22"/>
      <w:lang w:val="en-US" w:eastAsia="en-US"/>
    </w:rPr>
  </w:style>
  <w:style w:type="paragraph" w:styleId="Naslov2">
    <w:name w:val="heading 2"/>
    <w:basedOn w:val="Normalno"/>
    <w:link w:val="Naslov2Znak"/>
    <w:pPr>
      <w:spacing w:before="200"/>
      <w:outlineLvl w:val="1"/>
    </w:pPr>
    <w:rPr>
      <w:rFonts w:ascii="Century Gothic" w:hAnsi="Century Gothic" w:cs="Times New Roman"/>
      <w:b/>
      <w:color w:val="4F81BD"/>
      <w:sz w:val="26"/>
      <w:szCs w:val="22"/>
      <w:lang w:val="en-US" w:eastAsia="en-US"/>
    </w:rPr>
  </w:style>
  <w:style w:type="paragraph" w:styleId="Naslov3">
    <w:name w:val="heading 3"/>
    <w:basedOn w:val="Normalno"/>
    <w:link w:val="Naslov3Znak"/>
    <w:pPr>
      <w:spacing w:before="200"/>
      <w:outlineLvl w:val="2"/>
    </w:pPr>
    <w:rPr>
      <w:rFonts w:ascii="Century Gothic" w:hAnsi="Century Gothic" w:cs="Times New Roman"/>
      <w:b/>
      <w:color w:val="4F81BD"/>
      <w:sz w:val="24"/>
      <w:szCs w:val="22"/>
      <w:lang w:val="en-US" w:eastAsia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  <w:rPr>
      <w:rFonts w:ascii="Century Gothic" w:hAnsi="Century Gothic" w:cs="Times New Roman"/>
      <w:sz w:val="22"/>
      <w:szCs w:val="22"/>
      <w:lang w:val="en-US" w:eastAsia="en-US"/>
    </w:r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  <w:rPr>
      <w:rFonts w:ascii="Century Gothic" w:hAnsi="Century Gothic" w:cs="Times New Roman"/>
      <w:sz w:val="22"/>
      <w:szCs w:val="22"/>
      <w:lang w:val="en-US" w:eastAsia="en-US"/>
    </w:r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ascii="Century Gothic" w:eastAsia="Century Gothic" w:hAnsi="Century Gothic" w:cs="Century Gothic"/>
      <w:sz w:val="19"/>
      <w:szCs w:val="19"/>
      <w:lang w:val="en-US" w:eastAsia="en-US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AB0DC1"/>
    <w:rPr>
      <w:rFonts w:eastAsiaTheme="majorEastAsia" w:cstheme="majorBidi"/>
      <w:color w:val="000000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eastAsiaTheme="minorHAnsi" w:hAnsiTheme="minorHAnsi" w:cstheme="minorBidi"/>
      <w:sz w:val="22"/>
      <w:szCs w:val="22"/>
      <w:lang w:val="en-US" w:eastAsia="en-US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="Calibri Light" w:eastAsiaTheme="majorEastAsia" w:hAnsiTheme="majorHAnsi" w:cstheme="majorBidi"/>
      <w:color w:val="1F3763"/>
      <w:sz w:val="24"/>
      <w:szCs w:val="24"/>
    </w:rPr>
  </w:style>
  <w:style w:type="paragraph" w:styleId="Naslov">
    <w:name w:val="Title"/>
    <w:basedOn w:val="Normalno"/>
    <w:pPr>
      <w:spacing w:after="300"/>
    </w:pPr>
    <w:rPr>
      <w:rFonts w:ascii="Century Gothic" w:hAnsi="Century Gothic" w:cs="Times New Roman"/>
      <w:color w:val="17365D"/>
      <w:sz w:val="52"/>
      <w:szCs w:val="22"/>
      <w:lang w:val="en-US" w:eastAsia="en-US"/>
    </w:rPr>
  </w:style>
  <w:style w:type="paragraph" w:styleId="Podnaslov">
    <w:name w:val="Subtitle"/>
    <w:basedOn w:val="Normalno"/>
    <w:rPr>
      <w:rFonts w:ascii="Century Gothic" w:hAnsi="Century Gothic" w:cs="Times New Roman"/>
      <w:i/>
      <w:color w:val="4F81BD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_OD_2004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MEMORANDUM_IDSS_OD_20042026.dotx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Mulalic</cp:lastModifiedBy>
  <cp:revision>3</cp:revision>
  <cp:lastPrinted>2026-04-20T11:20:00Z</cp:lastPrinted>
  <dcterms:created xsi:type="dcterms:W3CDTF">2026-08-12T12:39:00Z</dcterms:created>
  <dcterms:modified xsi:type="dcterms:W3CDTF">2026-08-12T12:39:00Z</dcterms:modified>
</cp:coreProperties>
</file>