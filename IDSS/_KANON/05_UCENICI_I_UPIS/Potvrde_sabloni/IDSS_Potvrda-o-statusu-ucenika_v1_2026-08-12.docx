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732D7F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Djelovodni broj: </w:t>
      </w:r>
      <w:r>
        <w:rPr>
          <w:rFonts w:ascii="Century Gothic" w:hAnsi="Century Gothic"/>
          <w:color w:val="FF0000"/>
          <w:sz w:val="22"/>
          <w:szCs w:val="22"/>
        </w:rPr>
        <w:t>____________</w:t>
      </w:r>
      <w:r>
        <w:rPr>
          <w:rFonts w:ascii="Century Gothic" w:hAnsi="Century Gothic"/>
          <w:color w:val="000000" w:themeColor="text1"/>
          <w:sz w:val="22"/>
          <w:szCs w:val="22"/>
        </w:rPr>
        <w:t>/</w:t>
      </w:r>
      <w:r>
        <w:rPr>
          <w:rFonts w:ascii="Century Gothic" w:hAnsi="Century Gothic"/>
          <w:color w:val="FF0000"/>
          <w:sz w:val="22"/>
          <w:szCs w:val="22"/>
        </w:rPr>
        <w:t>26</w:t>
      </w:r>
    </w:p>
    <w:p w14:paraId="23A5544E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FF0000"/>
          <w:sz w:val="22"/>
          <w:szCs w:val="22"/>
        </w:rPr>
        <w:t xml:space="preserve">Sarajevo, {DATUM_IZDAVANJA}</w:t>
      </w:r>
    </w:p>
    <w:p w14:paraId="189FEEDC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4A9B1C14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3B9100E9" w14:textId="77777777" w:rsidR="00DE0805" w:rsidRPr="00DA129A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44DCB5B9" w14:textId="77777777" w:rsidR="00DE0805" w:rsidRPr="00DA129A" w:rsidRDefault="00DE0805" w:rsidP="00DE0805">
      <w:pPr>
        <w:jc w:val="both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Na osnovu člana 60 Pravilnika o vođenju pedagoške dokumentacije i evidencije u osnovnoj školi (Službene novine Kantona Sarajevo br 46/18 ,3/20, 25/21, 34/23), izdaje se:</w:t>
      </w:r>
    </w:p>
    <w:p w14:paraId="62345432" w14:textId="77777777" w:rsidR="00DE0805" w:rsidRPr="00DA129A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0C8EE1C7" w14:textId="77777777" w:rsidR="00DE0805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60783A13" w14:textId="77777777" w:rsidR="00DE0805" w:rsidRPr="00E12786" w:rsidRDefault="00DE0805" w:rsidP="00DE0805">
      <w:pPr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7F58E03D" w14:textId="77777777" w:rsidR="00DE0805" w:rsidRPr="00E12786" w:rsidRDefault="00DE0805" w:rsidP="00DE0805">
      <w:pPr>
        <w:jc w:val="center"/>
        <w:rPr>
          <w:rFonts w:ascii="Century Gothic" w:hAnsi="Century Gothic"/>
          <w:b/>
          <w:bCs/>
          <w:color w:val="000000" w:themeColor="text1"/>
          <w:sz w:val="32"/>
          <w:szCs w:val="32"/>
        </w:rPr>
      </w:pPr>
      <w:r>
        <w:rPr>
          <w:rFonts w:ascii="Century Gothic" w:hAnsi="Century Gothic"/>
          <w:b/>
          <w:bCs/>
          <w:color w:val="000000" w:themeColor="text1"/>
          <w:sz w:val="32"/>
          <w:szCs w:val="32"/>
        </w:rPr>
        <w:t>P O T V R D A</w:t>
      </w:r>
    </w:p>
    <w:p w14:paraId="0F9F6F3C" w14:textId="77777777" w:rsidR="00DE0805" w:rsidRPr="00E12786" w:rsidRDefault="00DE0805" w:rsidP="00DE0805">
      <w:pPr>
        <w:jc w:val="center"/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>
        <w:rPr>
          <w:rFonts w:ascii="Century Gothic" w:hAnsi="Century Gothic"/>
          <w:b/>
          <w:bCs/>
          <w:color w:val="000000" w:themeColor="text1"/>
          <w:sz w:val="24"/>
          <w:szCs w:val="24"/>
        </w:rPr>
        <w:t>o statusu učenika</w:t>
      </w:r>
    </w:p>
    <w:p w14:paraId="727B1A00" w14:textId="77777777" w:rsidR="00DE0805" w:rsidRDefault="00DE0805" w:rsidP="00DE0805">
      <w:pPr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14:paraId="77A15D98" w14:textId="77777777" w:rsidR="00DE0805" w:rsidRDefault="00DE0805" w:rsidP="00DE0805">
      <w:pPr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14:paraId="04908A22" w14:textId="77777777" w:rsidR="00DE0805" w:rsidRDefault="00DE0805" w:rsidP="00DE0805">
      <w:pPr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14:paraId="380FDBD8" w14:textId="77777777" w:rsidR="00DE0805" w:rsidRPr="00E12786" w:rsidRDefault="00DE0805" w:rsidP="00DE0805">
      <w:pPr>
        <w:jc w:val="both"/>
        <w:rPr>
          <w:rFonts w:ascii="Century Gothic" w:hAnsi="Century Gothic"/>
          <w:b/>
          <w:bCs/>
          <w:color w:val="000000" w:themeColor="text1"/>
          <w:sz w:val="22"/>
          <w:szCs w:val="22"/>
        </w:rPr>
      </w:pPr>
    </w:p>
    <w:p w14:paraId="5371CEBA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Ovim putem potvrđujemo da je učenik/učenica</w:t>
      </w:r>
    </w:p>
    <w:tbl>
      <w:tblPr>
        <w:tblStyle w:val="Koordinatnamreatabele"/>
        <w:tblW w:w="0" w:type="auto"/>
        <w:jc w:val="center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FFF2CC" w:themeColor="accent4" w:themeTint="33" w:fill="auto"/>
        <w:tblLook w:val="04A0" w:firstRow="1" w:lastRow="0" w:firstColumn="1" w:lastColumn="0" w:noHBand="0" w:noVBand="1"/>
      </w:tblPr>
      <w:tblGrid>
        <w:gridCol w:w="8504"/>
      </w:tblGrid>
      <w:tr w:rsidR="00DE0805" w:rsidRPr="00E12786" w14:paraId="3E7B5014" w14:textId="77777777" w:rsidTr="009D04A1">
        <w:trPr>
          <w:jc w:val="center"/>
        </w:trPr>
        <w:tc>
          <w:tcPr>
            <w:tcW w:w="8504" w:type="dxa"/>
            <w:shd w:val="pct10" w:color="FFF2CC" w:themeColor="accent4" w:themeTint="33" w:fill="auto"/>
            <w:vAlign w:val="center"/>
          </w:tcPr>
          <w:p w14:paraId="50148691" w14:textId="77777777" w:rsidR="00DE0805" w:rsidRPr="00E5521C" w:rsidRDefault="00DE0805" w:rsidP="009D04A1">
            <w:pPr>
              <w:jc w:val="center"/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color w:val="FF0000"/>
                <w:sz w:val="32"/>
                <w:szCs w:val="32"/>
              </w:rPr>
              <w:t xml:space="preserve">{IME I PREZIME UČENIKA/UČENICE}</w:t>
            </w:r>
          </w:p>
        </w:tc>
      </w:tr>
    </w:tbl>
    <w:p w14:paraId="1BBBDC38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10FC18BA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rođen/rođena {DATUM_ROĐENJA} godine, upisan/upisana u {RAZRED} razred u P.U. Internationale Deutsche Schule Sarajevo – Međunarodna Njemačka Škola Sarajevo, kao redovan učenik/učenica u školskoj {ŠKOLSKA_GODINA} godini i redovno će pohađati nastavu na njemačkom, engleskom, francuskom i bosanskom/hrvatskom/srpskom jeziku.</w:t>
      </w:r>
    </w:p>
    <w:p w14:paraId="324D5CE1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5CF0FE40" w14:textId="77777777" w:rsidR="00DE0805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 xml:space="preserve">Školska godina počinje {DATUM_POČETKA_GOD} godine i završava {DATUM_ZAVRŠETKA_GOD} godine.</w:t>
      </w:r>
    </w:p>
    <w:p w14:paraId="2456C747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  <w:r>
        <w:rPr>
          <w:rFonts w:ascii="Century Gothic" w:hAnsi="Century Gothic"/>
          <w:color w:val="000000" w:themeColor="text1"/>
          <w:sz w:val="22"/>
          <w:szCs w:val="22"/>
        </w:rPr>
        <w:t>Nastava se odvija u dva semestra tokom ovog perioda.</w:t>
      </w:r>
    </w:p>
    <w:p w14:paraId="3027A318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7BA8A150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0F4172DA" w14:textId="77777777" w:rsidR="00DE0805" w:rsidRPr="00E5521C" w:rsidRDefault="00DE0805" w:rsidP="00DE0805">
      <w:pPr>
        <w:spacing w:line="360" w:lineRule="auto"/>
        <w:jc w:val="both"/>
        <w:rPr>
          <w:rFonts w:ascii="Century Gothic" w:hAnsi="Century Gothic"/>
          <w:i/>
          <w:iCs/>
          <w:color w:val="000000" w:themeColor="text1"/>
          <w:sz w:val="22"/>
          <w:szCs w:val="22"/>
        </w:rPr>
      </w:pPr>
      <w:r>
        <w:rPr>
          <w:rFonts w:ascii="Century Gothic" w:hAnsi="Century Gothic"/>
          <w:i/>
          <w:iCs/>
          <w:color w:val="000000" w:themeColor="text1"/>
          <w:sz w:val="22"/>
          <w:szCs w:val="22"/>
        </w:rPr>
        <w:t xml:space="preserve">Ova potvrda se izdaje na zahtjev roditelja, a u svrhu regulisanja statusnih pitanja učenika te se u druge svrhe ne može koristiti.</w:t>
      </w:r>
    </w:p>
    <w:p w14:paraId="5CDFC12D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tbl>
      <w:tblPr>
        <w:tblStyle w:val="Koordinatnamreatabel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</w:tblGrid>
      <w:tr w:rsidR="00DE0805" w14:paraId="7982BADA" w14:textId="77777777" w:rsidTr="009D04A1">
        <w:tc>
          <w:tcPr>
            <w:tcW w:w="2830" w:type="dxa"/>
            <w:vAlign w:val="bottom"/>
          </w:tcPr>
          <w:p w14:paraId="0F02CD18" w14:textId="77777777" w:rsidR="00DE0805" w:rsidRDefault="00DE0805" w:rsidP="009D04A1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Direktor škole</w:t>
            </w:r>
          </w:p>
        </w:tc>
      </w:tr>
      <w:tr w:rsidR="00DE0805" w14:paraId="45F09B6A" w14:textId="77777777" w:rsidTr="009D04A1">
        <w:tc>
          <w:tcPr>
            <w:tcW w:w="2830" w:type="dxa"/>
            <w:tcBorders>
              <w:bottom w:val="single" w:sz="4" w:space="0" w:color="auto"/>
            </w:tcBorders>
          </w:tcPr>
          <w:p w14:paraId="274732AF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71703638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78DCE998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4DFA51BF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171EEB06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182B0878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DE0805" w14:paraId="6BA571AA" w14:textId="77777777" w:rsidTr="009D04A1">
        <w:tc>
          <w:tcPr>
            <w:tcW w:w="2830" w:type="dxa"/>
            <w:tcBorders>
              <w:top w:val="single" w:sz="4" w:space="0" w:color="auto"/>
            </w:tcBorders>
          </w:tcPr>
          <w:p w14:paraId="3A8717B6" w14:textId="77777777" w:rsidR="00DE0805" w:rsidRDefault="00DE0805" w:rsidP="009D04A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Davor Mulalić</w:t>
            </w:r>
          </w:p>
        </w:tc>
      </w:tr>
    </w:tbl>
    <w:p w14:paraId="45066AB6" w14:textId="77777777" w:rsidR="00DE0805" w:rsidRPr="00E12786" w:rsidRDefault="00DE0805" w:rsidP="00DE0805">
      <w:pPr>
        <w:spacing w:line="360" w:lineRule="auto"/>
        <w:jc w:val="both"/>
        <w:rPr>
          <w:rFonts w:ascii="Century Gothic" w:hAnsi="Century Gothic"/>
          <w:color w:val="000000" w:themeColor="text1"/>
          <w:sz w:val="22"/>
          <w:szCs w:val="22"/>
        </w:rPr>
      </w:pPr>
    </w:p>
    <w:p w14:paraId="461E78E8" w14:textId="77777777" w:rsidR="002C63BD" w:rsidRPr="00DE0805" w:rsidRDefault="002C63BD" w:rsidP="00DE0805"/>
    <w:sectPr w:rsidR="002C63BD" w:rsidRPr="00DE0805" w:rsidSect="00B00D1E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FCF3" w14:textId="77777777" w:rsidR="00226719" w:rsidRDefault="00226719" w:rsidP="00240ED6">
      <w:r>
        <w:separator/>
      </w:r>
    </w:p>
  </w:endnote>
  <w:endnote w:type="continuationSeparator" w:id="0">
    <w:p w14:paraId="31B6AFD5" w14:textId="77777777" w:rsidR="00226719" w:rsidRDefault="00226719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652D" w14:textId="77777777" w:rsidR="002F5D3E" w:rsidRPr="00F827C3" w:rsidRDefault="00000000" w:rsidP="002F5D3E">
    <w:pPr>
      <w:ind w:right="-705"/>
      <w:rPr>
        <w:sz w:val="16"/>
        <w:szCs w:val="16"/>
        <w:lang w:val="de-DE"/>
      </w:rPr>
    </w:pPr>
    <w:r>
      <w:rPr>
        <w:noProof/>
        <w:sz w:val="22"/>
        <w:szCs w:val="22"/>
        <w:lang w:val="en-US"/>
      </w:rPr>
      <w:pict w14:anchorId="5302E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margin-left:471.15pt;margin-top:727.55pt;width:35.5pt;height:36.6pt;z-index:251658752;mso-position-horizontal-relative:margin;mso-position-vertical-relative:margin" o:allowincell="f">
          <v:imagedata r:id="rId1" o:title="Footer" croptop="35997f" cropbottom="1551f" cropright="27158f" chromakey="white"/>
          <w10:wrap anchorx="margin" anchory="margin"/>
        </v:shape>
      </w:pict>
    </w:r>
    <w:proofErr w:type="spellStart"/>
    <w:r w:rsidR="00F827C3" w:rsidRPr="00F827C3">
      <w:rPr>
        <w:sz w:val="16"/>
        <w:szCs w:val="16"/>
        <w:lang w:val="de-DE"/>
      </w:rPr>
      <w:t>Pri</w:t>
    </w:r>
    <w:r w:rsidR="00F827C3">
      <w:rPr>
        <w:sz w:val="16"/>
        <w:szCs w:val="16"/>
        <w:lang w:val="de-DE"/>
      </w:rPr>
      <w:t>vatna</w:t>
    </w:r>
    <w:proofErr w:type="spellEnd"/>
    <w:r w:rsidR="00F827C3">
      <w:rPr>
        <w:sz w:val="16"/>
        <w:szCs w:val="16"/>
        <w:lang w:val="de-DE"/>
      </w:rPr>
      <w:t xml:space="preserve"> </w:t>
    </w:r>
    <w:proofErr w:type="spellStart"/>
    <w:r w:rsidR="00F827C3">
      <w:rPr>
        <w:sz w:val="16"/>
        <w:szCs w:val="16"/>
        <w:lang w:val="de-DE"/>
      </w:rPr>
      <w:t>ustanova</w:t>
    </w:r>
    <w:proofErr w:type="spellEnd"/>
    <w:r w:rsidR="00F827C3">
      <w:rPr>
        <w:sz w:val="16"/>
        <w:szCs w:val="16"/>
        <w:lang w:val="de-DE"/>
      </w:rPr>
      <w:t xml:space="preserve"> „</w:t>
    </w:r>
    <w:r w:rsidR="00965DC7">
      <w:rPr>
        <w:sz w:val="16"/>
        <w:szCs w:val="16"/>
        <w:lang w:val="de-DE"/>
      </w:rPr>
      <w:t>INTERNATIONALE DEUTSCHE SCHULE SARAJEVO</w:t>
    </w:r>
    <w:r w:rsidR="00F827C3">
      <w:rPr>
        <w:sz w:val="16"/>
        <w:szCs w:val="16"/>
        <w:lang w:val="de-DE"/>
      </w:rPr>
      <w:t>“</w:t>
    </w:r>
    <w:r w:rsidR="002F5D3E" w:rsidRPr="00F827C3">
      <w:rPr>
        <w:sz w:val="16"/>
        <w:szCs w:val="16"/>
        <w:lang w:val="de-DE"/>
      </w:rPr>
      <w:t xml:space="preserve"> – </w:t>
    </w:r>
    <w:proofErr w:type="spellStart"/>
    <w:r w:rsidR="002F5D3E" w:rsidRPr="00F827C3">
      <w:rPr>
        <w:sz w:val="16"/>
        <w:szCs w:val="16"/>
        <w:lang w:val="de-DE"/>
      </w:rPr>
      <w:t>Međunarodna</w:t>
    </w:r>
    <w:proofErr w:type="spellEnd"/>
    <w:r w:rsidR="002F5D3E" w:rsidRPr="00F827C3">
      <w:rPr>
        <w:sz w:val="16"/>
        <w:szCs w:val="16"/>
        <w:lang w:val="de-DE"/>
      </w:rPr>
      <w:t xml:space="preserve"> </w:t>
    </w:r>
    <w:proofErr w:type="spellStart"/>
    <w:r w:rsidR="002F5D3E" w:rsidRPr="00F827C3">
      <w:rPr>
        <w:sz w:val="16"/>
        <w:szCs w:val="16"/>
        <w:lang w:val="de-DE"/>
      </w:rPr>
      <w:t>Njemačka</w:t>
    </w:r>
    <w:proofErr w:type="spellEnd"/>
    <w:r w:rsidR="002F5D3E" w:rsidRPr="00F827C3">
      <w:rPr>
        <w:sz w:val="16"/>
        <w:szCs w:val="16"/>
        <w:lang w:val="de-DE"/>
      </w:rPr>
      <w:t xml:space="preserve"> </w:t>
    </w:r>
    <w:proofErr w:type="spellStart"/>
    <w:r w:rsidR="002F5D3E" w:rsidRPr="00F827C3">
      <w:rPr>
        <w:sz w:val="16"/>
        <w:szCs w:val="16"/>
        <w:lang w:val="de-DE"/>
      </w:rPr>
      <w:t>Škola</w:t>
    </w:r>
    <w:proofErr w:type="spellEnd"/>
    <w:r w:rsidR="002F5D3E" w:rsidRPr="00F827C3">
      <w:rPr>
        <w:sz w:val="16"/>
        <w:szCs w:val="16"/>
        <w:lang w:val="de-DE"/>
      </w:rPr>
      <w:t xml:space="preserve"> Sarajevo</w:t>
    </w:r>
  </w:p>
  <w:p w14:paraId="73293F71" w14:textId="77777777" w:rsidR="001F0710" w:rsidRPr="002F5D3E" w:rsidRDefault="00000000" w:rsidP="002F5D3E">
    <w:pPr>
      <w:ind w:right="-705"/>
      <w:rPr>
        <w:sz w:val="16"/>
        <w:szCs w:val="16"/>
      </w:rPr>
    </w:pPr>
    <w:r w:rsidRPr="002F5D3E">
      <w:rPr>
        <w:sz w:val="16"/>
        <w:szCs w:val="16"/>
      </w:rPr>
      <w:t xml:space="preserve">Buka 13 - 71 000 Sarajevo - Bosna i Hercegovina    I    </w:t>
    </w:r>
    <w:proofErr w:type="spellStart"/>
    <w:r w:rsidRPr="002F5D3E">
      <w:rPr>
        <w:sz w:val="16"/>
        <w:szCs w:val="16"/>
      </w:rPr>
      <w:t>tel</w:t>
    </w:r>
    <w:proofErr w:type="spellEnd"/>
    <w:r w:rsidRPr="002F5D3E">
      <w:rPr>
        <w:sz w:val="16"/>
        <w:szCs w:val="16"/>
      </w:rPr>
      <w:t xml:space="preserve"> +387 33 560 520 - mob +387 60 345 1275</w:t>
    </w:r>
  </w:p>
  <w:p w14:paraId="1073D8ED" w14:textId="77777777" w:rsidR="002F5D3E" w:rsidRPr="002F5D3E" w:rsidRDefault="00000000" w:rsidP="002F5D3E">
    <w:pPr>
      <w:pStyle w:val="Default"/>
      <w:ind w:right="-705"/>
      <w:rPr>
        <w:rFonts w:ascii="Century Gothic" w:eastAsia="Calibri" w:hAnsi="Century Gothic"/>
        <w:color w:val="auto"/>
        <w:sz w:val="16"/>
        <w:szCs w:val="16"/>
      </w:rPr>
    </w:pPr>
    <w:r w:rsidRPr="002F5D3E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F5D3E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F5D3E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F5D3E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F5D3E">
      <w:rPr>
        <w:rFonts w:ascii="Century Gothic" w:eastAsia="Calibri" w:hAnsi="Century Gothic"/>
        <w:color w:val="auto"/>
        <w:sz w:val="16"/>
        <w:szCs w:val="16"/>
      </w:rPr>
      <w:t xml:space="preserve">   IBAN: BA39 199 499 002 180 9884</w:t>
    </w:r>
  </w:p>
  <w:p w14:paraId="4755ADC6" w14:textId="77777777" w:rsidR="001F0710" w:rsidRPr="002F5D3E" w:rsidRDefault="00000000" w:rsidP="002F5D3E">
    <w:pPr>
      <w:pStyle w:val="Default"/>
      <w:ind w:right="-705"/>
      <w:rPr>
        <w:rFonts w:ascii="Century Gothic" w:hAnsi="Century Gothic"/>
        <w:sz w:val="16"/>
        <w:szCs w:val="16"/>
      </w:rPr>
    </w:pPr>
    <w:r w:rsidRPr="002F5D3E">
      <w:rPr>
        <w:rFonts w:ascii="Century Gothic" w:eastAsia="Calibri" w:hAnsi="Century Gothic"/>
        <w:color w:val="auto"/>
        <w:sz w:val="16"/>
        <w:szCs w:val="16"/>
      </w:rPr>
      <w:t>SWIFT (BIC): ABSBBA22</w:t>
    </w:r>
    <w:r w:rsidR="002F5D3E" w:rsidRPr="002F5D3E">
      <w:rPr>
        <w:rFonts w:ascii="Century Gothic" w:eastAsia="Calibri" w:hAnsi="Century Gothic"/>
        <w:color w:val="auto"/>
        <w:sz w:val="16"/>
        <w:szCs w:val="16"/>
      </w:rPr>
      <w:t xml:space="preserve">   I   </w:t>
    </w:r>
    <w:r w:rsidRPr="002F5D3E">
      <w:rPr>
        <w:rFonts w:ascii="Century Gothic" w:hAnsi="Century Gothic"/>
        <w:sz w:val="16"/>
        <w:szCs w:val="16"/>
      </w:rPr>
      <w:t xml:space="preserve">ID </w:t>
    </w:r>
    <w:proofErr w:type="spellStart"/>
    <w:r w:rsidRPr="002F5D3E">
      <w:rPr>
        <w:rFonts w:ascii="Century Gothic" w:hAnsi="Century Gothic"/>
        <w:sz w:val="16"/>
        <w:szCs w:val="16"/>
      </w:rPr>
      <w:t>broj</w:t>
    </w:r>
    <w:proofErr w:type="spellEnd"/>
    <w:r w:rsidRPr="002F5D3E">
      <w:rPr>
        <w:rFonts w:ascii="Century Gothic" w:hAnsi="Century Gothic"/>
        <w:sz w:val="16"/>
        <w:szCs w:val="16"/>
      </w:rPr>
      <w:t xml:space="preserve">: 4202220420007   I   </w:t>
    </w:r>
    <w:r w:rsidR="00965DC7">
      <w:rPr>
        <w:rFonts w:ascii="Century Gothic" w:hAnsi="Century Gothic"/>
        <w:sz w:val="16"/>
        <w:szCs w:val="16"/>
      </w:rPr>
      <w:t>MBSU</w:t>
    </w:r>
    <w:r w:rsidRPr="002F5D3E">
      <w:rPr>
        <w:rFonts w:ascii="Century Gothic" w:hAnsi="Century Gothic"/>
        <w:sz w:val="16"/>
        <w:szCs w:val="16"/>
      </w:rPr>
      <w:t xml:space="preserve">: </w:t>
    </w:r>
    <w:r w:rsidR="00965DC7">
      <w:rPr>
        <w:rFonts w:ascii="Century Gothic" w:hAnsi="Century Gothic"/>
        <w:sz w:val="16"/>
        <w:szCs w:val="16"/>
      </w:rPr>
      <w:t>65-05-0013-16</w:t>
    </w:r>
    <w:r w:rsidR="002F5D3E" w:rsidRPr="002F5D3E">
      <w:rPr>
        <w:rFonts w:ascii="Century Gothic" w:hAnsi="Century Gothic"/>
        <w:sz w:val="16"/>
        <w:szCs w:val="16"/>
      </w:rPr>
      <w:t xml:space="preserve">   I   </w:t>
    </w:r>
    <w:r w:rsidRPr="002F5D3E">
      <w:rPr>
        <w:rFonts w:ascii="Century Gothic" w:hAnsi="Century Gothic"/>
        <w:sz w:val="16"/>
        <w:szCs w:val="16"/>
      </w:rPr>
      <w:t xml:space="preserve">info@idss.ba I www.idss.edu.ba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FBE9" w14:textId="77777777" w:rsidR="00226719" w:rsidRDefault="00226719" w:rsidP="00240ED6">
      <w:r>
        <w:separator/>
      </w:r>
    </w:p>
  </w:footnote>
  <w:footnote w:type="continuationSeparator" w:id="0">
    <w:p w14:paraId="3C7CEF12" w14:textId="77777777" w:rsidR="00226719" w:rsidRDefault="00226719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433C" w14:textId="77777777" w:rsidR="001F0710" w:rsidRDefault="00000000">
    <w:pPr>
      <w:pStyle w:val="Zaglavlje"/>
    </w:pPr>
    <w:r>
      <w:rPr>
        <w:noProof/>
      </w:rPr>
      <w:pict w14:anchorId="29944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3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</w:tblGrid>
    <w:tr w:rsidR="00566C94" w:rsidRPr="00E33436" w14:paraId="6DB64A01" w14:textId="77777777" w:rsidTr="00566C94">
      <w:tc>
        <w:tcPr>
          <w:tcW w:w="3260" w:type="dxa"/>
        </w:tcPr>
        <w:p w14:paraId="40B6F3F7" w14:textId="77777777" w:rsidR="001F0710" w:rsidRPr="00E33436" w:rsidRDefault="0000000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396E564F" wp14:editId="1CB68FF8">
                <wp:simplePos x="0" y="0"/>
                <wp:positionH relativeFrom="column">
                  <wp:posOffset>-4445</wp:posOffset>
                </wp:positionH>
                <wp:positionV relativeFrom="paragraph">
                  <wp:posOffset>-64770</wp:posOffset>
                </wp:positionV>
                <wp:extent cx="1487170" cy="45847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717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</w:tcPr>
        <w:p w14:paraId="45BA26F8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1175C293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</w:tr>
  </w:tbl>
  <w:p w14:paraId="054208F2" w14:textId="77777777" w:rsidR="001F0710" w:rsidRDefault="001F0710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00EB" w14:textId="77777777" w:rsidR="001F0710" w:rsidRDefault="00000000">
    <w:pPr>
      <w:pStyle w:val="Zaglavlje"/>
    </w:pPr>
    <w:r>
      <w:rPr>
        <w:noProof/>
      </w:rPr>
      <w:pict w14:anchorId="311F8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BD"/>
    <w:rsid w:val="001F0710"/>
    <w:rsid w:val="00226719"/>
    <w:rsid w:val="002C63BD"/>
    <w:rsid w:val="002F5D3E"/>
    <w:rsid w:val="00417278"/>
    <w:rsid w:val="0069693E"/>
    <w:rsid w:val="006E6899"/>
    <w:rsid w:val="00892B6E"/>
    <w:rsid w:val="008F1C51"/>
    <w:rsid w:val="00934FE7"/>
    <w:rsid w:val="00965DC7"/>
    <w:rsid w:val="00A43356"/>
    <w:rsid w:val="00A606F1"/>
    <w:rsid w:val="00D45DBE"/>
    <w:rsid w:val="00DE0805"/>
    <w:rsid w:val="00F30529"/>
    <w:rsid w:val="00F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4879C5"/>
  <w15:chartTrackingRefBased/>
  <w15:docId w15:val="{459A0831-6D0B-4286-990C-83011128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2C63BD"/>
    <w:rPr>
      <w:rFonts w:ascii="Calibri" w:hAnsi="Calibri" w:cs="Arial"/>
      <w:sz w:val="20"/>
      <w:szCs w:val="20"/>
      <w:lang w:val="bs-Latn-BA" w:eastAsia="bs-Latn-BA"/>
    </w:rPr>
  </w:style>
  <w:style w:type="paragraph" w:styleId="Naslov1">
    <w:name w:val="heading 1"/>
    <w:basedOn w:val="Normalno"/>
    <w:link w:val="Naslov1Znak"/>
    <w:pPr>
      <w:spacing w:before="480"/>
      <w:outlineLvl w:val="0"/>
    </w:pPr>
    <w:rPr>
      <w:rFonts w:ascii="Century Gothic" w:hAnsi="Century Gothic" w:cs="Times New Roman"/>
      <w:b/>
      <w:color w:val="345A8A"/>
      <w:sz w:val="32"/>
      <w:szCs w:val="22"/>
      <w:lang w:val="en-US" w:eastAsia="en-US"/>
    </w:rPr>
  </w:style>
  <w:style w:type="paragraph" w:styleId="Naslov2">
    <w:name w:val="heading 2"/>
    <w:basedOn w:val="Normalno"/>
    <w:link w:val="Naslov2Znak"/>
    <w:pPr>
      <w:spacing w:before="200"/>
      <w:outlineLvl w:val="1"/>
    </w:pPr>
    <w:rPr>
      <w:rFonts w:ascii="Century Gothic" w:hAnsi="Century Gothic" w:cs="Times New Roman"/>
      <w:b/>
      <w:color w:val="4F81BD"/>
      <w:sz w:val="26"/>
      <w:szCs w:val="22"/>
      <w:lang w:val="en-US" w:eastAsia="en-US"/>
    </w:rPr>
  </w:style>
  <w:style w:type="paragraph" w:styleId="Naslov3">
    <w:name w:val="heading 3"/>
    <w:basedOn w:val="Normalno"/>
    <w:link w:val="Naslov3Znak"/>
    <w:pPr>
      <w:spacing w:before="200"/>
      <w:outlineLvl w:val="2"/>
    </w:pPr>
    <w:rPr>
      <w:rFonts w:ascii="Century Gothic" w:hAnsi="Century Gothic" w:cs="Times New Roman"/>
      <w:b/>
      <w:color w:val="4F81BD"/>
      <w:sz w:val="24"/>
      <w:szCs w:val="22"/>
      <w:lang w:val="en-US" w:eastAsia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</w:pPr>
    <w:rPr>
      <w:rFonts w:ascii="Century Gothic" w:hAnsi="Century Gothic" w:cs="Times New Roman"/>
      <w:sz w:val="22"/>
      <w:szCs w:val="22"/>
      <w:lang w:val="en-US" w:eastAsia="en-US"/>
    </w:r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iPriority w:val="99"/>
    <w:unhideWhenUsed/>
    <w:rsid w:val="00240ED6"/>
    <w:pPr>
      <w:tabs>
        <w:tab w:val="center" w:pos="4536"/>
        <w:tab w:val="right" w:pos="9072"/>
      </w:tabs>
    </w:pPr>
    <w:rPr>
      <w:rFonts w:ascii="Century Gothic" w:hAnsi="Century Gothic" w:cs="Times New Roman"/>
      <w:sz w:val="22"/>
      <w:szCs w:val="22"/>
      <w:lang w:val="en-US" w:eastAsia="en-US"/>
    </w:r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</w:pPr>
    <w:rPr>
      <w:rFonts w:ascii="Century Gothic" w:eastAsia="Century Gothic" w:hAnsi="Century Gothic" w:cs="Century Gothic"/>
      <w:sz w:val="19"/>
      <w:szCs w:val="19"/>
      <w:lang w:val="en-US" w:eastAsia="en-US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basedOn w:val="Zadanifontparagrafa"/>
    <w:link w:val="Naslov1"/>
    <w:uiPriority w:val="9"/>
    <w:rsid w:val="00AB0DC1"/>
    <w:rPr>
      <w:rFonts w:eastAsiaTheme="majorEastAsia" w:cstheme="majorBidi"/>
      <w:color w:val="000000"/>
      <w:szCs w:val="32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ind w:left="720"/>
    </w:pPr>
    <w:rPr>
      <w:rFonts w:eastAsiaTheme="minorHAnsi" w:hAnsiTheme="minorHAnsi" w:cstheme="minorBidi"/>
      <w:sz w:val="22"/>
      <w:szCs w:val="22"/>
      <w:lang w:val="en-US" w:eastAsia="en-US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="Calibri Light" w:eastAsiaTheme="majorEastAsia" w:hAnsiTheme="majorHAnsi" w:cstheme="majorBidi"/>
      <w:color w:val="1F3763"/>
      <w:sz w:val="24"/>
      <w:szCs w:val="24"/>
    </w:rPr>
  </w:style>
  <w:style w:type="paragraph" w:styleId="Naslov">
    <w:name w:val="Title"/>
    <w:basedOn w:val="Normalno"/>
    <w:pPr>
      <w:spacing w:after="300"/>
    </w:pPr>
    <w:rPr>
      <w:rFonts w:ascii="Century Gothic" w:hAnsi="Century Gothic" w:cs="Times New Roman"/>
      <w:color w:val="17365D"/>
      <w:sz w:val="52"/>
      <w:szCs w:val="22"/>
      <w:lang w:val="en-US" w:eastAsia="en-US"/>
    </w:rPr>
  </w:style>
  <w:style w:type="paragraph" w:styleId="Podnaslov">
    <w:name w:val="Subtitle"/>
    <w:basedOn w:val="Normalno"/>
    <w:rPr>
      <w:rFonts w:ascii="Century Gothic" w:hAnsi="Century Gothic" w:cs="Times New Roman"/>
      <w:i/>
      <w:color w:val="4F81BD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_OD_2004202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2B51F-E29A-4438-A4C8-0E449A4AE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MEMORANDUM_IDSS_OD_20042026.dotx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Mulalic</cp:lastModifiedBy>
  <cp:revision>3</cp:revision>
  <cp:lastPrinted>2026-04-20T11:20:00Z</cp:lastPrinted>
  <dcterms:created xsi:type="dcterms:W3CDTF">2026-08-12T12:39:00Z</dcterms:created>
  <dcterms:modified xsi:type="dcterms:W3CDTF">2026-08-12T12:39:00Z</dcterms:modified>
</cp:coreProperties>
</file>