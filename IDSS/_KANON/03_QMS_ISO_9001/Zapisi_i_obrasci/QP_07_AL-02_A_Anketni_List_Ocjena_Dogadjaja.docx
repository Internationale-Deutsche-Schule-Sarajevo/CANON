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3A002E" w14:textId="0081CF83" w:rsidR="003B6474" w:rsidRPr="00E94862" w:rsidRDefault="003B1202" w:rsidP="003B12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</w:t>
      </w:r>
      <w:r w:rsidR="003B6474" w:rsidRPr="00B832B7">
        <w:rPr>
          <w:b/>
          <w:bCs/>
          <w:sz w:val="32"/>
          <w:szCs w:val="32"/>
        </w:rPr>
        <w:t xml:space="preserve"> – Povratne Informacije</w:t>
      </w:r>
    </w:p>
    <w:p w14:paraId="1C780CBC" w14:textId="77777777" w:rsidR="00E94862" w:rsidRPr="00B832B7" w:rsidRDefault="00E94862" w:rsidP="003B6474">
      <w:pPr>
        <w:jc w:val="center"/>
        <w:rPr>
          <w:b/>
          <w:bCs/>
          <w:sz w:val="28"/>
          <w:szCs w:val="28"/>
        </w:rPr>
      </w:pPr>
    </w:p>
    <w:p w14:paraId="29259604" w14:textId="77777777" w:rsidR="003B6474" w:rsidRPr="00B832B7" w:rsidRDefault="003B6474" w:rsidP="003B6474">
      <w:r w:rsidRPr="00B832B7">
        <w:t>Molimo vas da popunite ovaj formular kako bismo unaprijedili buduće događaje.</w:t>
      </w:r>
    </w:p>
    <w:p w14:paraId="21F8DEDD" w14:textId="77777777" w:rsidR="003B6474" w:rsidRPr="00B832B7" w:rsidRDefault="003B6474" w:rsidP="003B6474">
      <w:pPr>
        <w:numPr>
          <w:ilvl w:val="0"/>
          <w:numId w:val="35"/>
        </w:numPr>
      </w:pPr>
      <w:r w:rsidRPr="00B832B7">
        <w:rPr>
          <w:b/>
          <w:bCs/>
        </w:rPr>
        <w:t>Kako biste ocijenili cjelokupnu organizaciju događaja?</w:t>
      </w:r>
      <w:r w:rsidRPr="00B832B7">
        <w:br/>
        <w:t>(1 = Loše, 5 = Odlično)</w:t>
      </w:r>
      <w:r w:rsidRPr="00B832B7">
        <w:br/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1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2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3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4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5</w:t>
      </w:r>
    </w:p>
    <w:p w14:paraId="638A873B" w14:textId="77777777" w:rsidR="003B6474" w:rsidRPr="00B832B7" w:rsidRDefault="003B6474" w:rsidP="003B6474">
      <w:pPr>
        <w:numPr>
          <w:ilvl w:val="0"/>
          <w:numId w:val="35"/>
        </w:numPr>
      </w:pPr>
      <w:r w:rsidRPr="00B832B7">
        <w:rPr>
          <w:b/>
          <w:bCs/>
        </w:rPr>
        <w:t>Koji dio događaja vam se najviše svidio?</w:t>
      </w:r>
    </w:p>
    <w:p w14:paraId="5472DACE" w14:textId="77777777" w:rsidR="003B6474" w:rsidRPr="00B832B7" w:rsidRDefault="00000000" w:rsidP="003B6474">
      <w:r>
        <w:pict w14:anchorId="1AF10BF2">
          <v:rect id="_x0000_i1025" style="width:0;height:1.5pt" o:hralign="center" o:hrstd="t" o:hr="t" fillcolor="#a0a0a0" stroked="f"/>
        </w:pict>
      </w:r>
    </w:p>
    <w:p w14:paraId="5540F670" w14:textId="77777777" w:rsidR="003B6474" w:rsidRPr="00B832B7" w:rsidRDefault="003B6474" w:rsidP="003B6474">
      <w:pPr>
        <w:numPr>
          <w:ilvl w:val="0"/>
          <w:numId w:val="35"/>
        </w:numPr>
      </w:pPr>
      <w:r w:rsidRPr="00B832B7">
        <w:rPr>
          <w:b/>
          <w:bCs/>
        </w:rPr>
        <w:t xml:space="preserve">Imate li prijedloge za </w:t>
      </w:r>
      <w:proofErr w:type="spellStart"/>
      <w:r w:rsidRPr="00B832B7">
        <w:rPr>
          <w:b/>
          <w:bCs/>
        </w:rPr>
        <w:t>poboljšanje</w:t>
      </w:r>
      <w:proofErr w:type="spellEnd"/>
      <w:r w:rsidRPr="00B832B7">
        <w:rPr>
          <w:b/>
          <w:bCs/>
        </w:rPr>
        <w:t>?</w:t>
      </w:r>
    </w:p>
    <w:p w14:paraId="383B0C37" w14:textId="77777777" w:rsidR="003B6474" w:rsidRPr="00B832B7" w:rsidRDefault="00000000" w:rsidP="003B6474">
      <w:r>
        <w:pict w14:anchorId="2C64065A">
          <v:rect id="_x0000_i1026" style="width:0;height:1.5pt" o:hralign="center" o:hrstd="t" o:hr="t" fillcolor="#a0a0a0" stroked="f"/>
        </w:pict>
      </w:r>
    </w:p>
    <w:p w14:paraId="4C50788A" w14:textId="77777777" w:rsidR="003B6474" w:rsidRPr="00B832B7" w:rsidRDefault="003B6474" w:rsidP="003B6474">
      <w:pPr>
        <w:numPr>
          <w:ilvl w:val="0"/>
          <w:numId w:val="35"/>
        </w:numPr>
      </w:pPr>
      <w:r w:rsidRPr="00B832B7">
        <w:rPr>
          <w:b/>
          <w:bCs/>
        </w:rPr>
        <w:t>Dodatni komentari:</w:t>
      </w:r>
    </w:p>
    <w:p w14:paraId="462D28D0" w14:textId="77777777" w:rsidR="003B6474" w:rsidRPr="00B832B7" w:rsidRDefault="00000000" w:rsidP="003B6474">
      <w:r>
        <w:pict w14:anchorId="14547075">
          <v:rect id="_x0000_i1027" style="width:0;height:1.5pt" o:hralign="center" o:hrstd="t" o:hr="t" fillcolor="#a0a0a0" stroked="f"/>
        </w:pict>
      </w:r>
    </w:p>
    <w:p w14:paraId="4D8395DE" w14:textId="77777777" w:rsidR="003B6474" w:rsidRDefault="003B6474" w:rsidP="003B6474">
      <w:pPr>
        <w:rPr>
          <w:rFonts w:ascii="Segoe UI Emoji" w:hAnsi="Segoe UI Emoji" w:cs="Segoe UI Emoji"/>
        </w:rPr>
      </w:pPr>
      <w:r w:rsidRPr="00B832B7">
        <w:t xml:space="preserve">Hvala na vašim povratnim informacijama! </w:t>
      </w:r>
      <w:r w:rsidRPr="00B832B7">
        <w:rPr>
          <w:rFonts w:ascii="Segoe UI Emoji" w:hAnsi="Segoe UI Emoji" w:cs="Segoe UI Emoji"/>
        </w:rPr>
        <w:t>😊</w:t>
      </w:r>
    </w:p>
    <w:p w14:paraId="55B4E8A6" w14:textId="14593933" w:rsidR="003B6474" w:rsidRPr="00B832B7" w:rsidRDefault="00000000" w:rsidP="003B6474">
      <w:r>
        <w:rPr>
          <w:bdr w:val="single" w:sz="4" w:space="0" w:color="auto"/>
        </w:rPr>
        <w:pict w14:anchorId="066AF01B">
          <v:rect id="_x0000_i1028" style="width:0;height:1.5pt" o:hralign="center" o:hrstd="t" o:hr="t" fillcolor="#a0a0a0" stroked="f"/>
        </w:pict>
      </w:r>
    </w:p>
    <w:p w14:paraId="01715B65" w14:textId="4F9FEF8C" w:rsidR="003B6474" w:rsidRPr="00E94862" w:rsidRDefault="003B1202" w:rsidP="003B12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</w:t>
      </w:r>
      <w:r w:rsidRPr="00B832B7">
        <w:rPr>
          <w:b/>
          <w:bCs/>
          <w:sz w:val="32"/>
          <w:szCs w:val="32"/>
        </w:rPr>
        <w:t xml:space="preserve"> </w:t>
      </w:r>
      <w:r w:rsidR="003B6474" w:rsidRPr="00B832B7">
        <w:rPr>
          <w:b/>
          <w:bCs/>
          <w:sz w:val="32"/>
          <w:szCs w:val="32"/>
        </w:rPr>
        <w:t xml:space="preserve">– </w:t>
      </w:r>
      <w:proofErr w:type="spellStart"/>
      <w:r w:rsidR="003B6474" w:rsidRPr="00B832B7">
        <w:rPr>
          <w:b/>
          <w:bCs/>
          <w:sz w:val="32"/>
          <w:szCs w:val="32"/>
        </w:rPr>
        <w:t>Feedback</w:t>
      </w:r>
      <w:proofErr w:type="spellEnd"/>
      <w:r w:rsidR="003B6474" w:rsidRPr="00B832B7">
        <w:rPr>
          <w:b/>
          <w:bCs/>
          <w:sz w:val="32"/>
          <w:szCs w:val="32"/>
        </w:rPr>
        <w:t xml:space="preserve"> </w:t>
      </w:r>
      <w:proofErr w:type="spellStart"/>
      <w:r w:rsidR="003B6474" w:rsidRPr="00B832B7">
        <w:rPr>
          <w:b/>
          <w:bCs/>
          <w:sz w:val="32"/>
          <w:szCs w:val="32"/>
        </w:rPr>
        <w:t>Form</w:t>
      </w:r>
      <w:proofErr w:type="spellEnd"/>
    </w:p>
    <w:p w14:paraId="7D00C125" w14:textId="77777777" w:rsidR="00E94862" w:rsidRPr="00B832B7" w:rsidRDefault="00E94862" w:rsidP="003B6474">
      <w:pPr>
        <w:jc w:val="center"/>
        <w:rPr>
          <w:b/>
          <w:bCs/>
          <w:sz w:val="28"/>
          <w:szCs w:val="28"/>
        </w:rPr>
      </w:pPr>
    </w:p>
    <w:p w14:paraId="74CBDD86" w14:textId="77777777" w:rsidR="003B6474" w:rsidRPr="00B832B7" w:rsidRDefault="003B6474" w:rsidP="003B6474">
      <w:proofErr w:type="spellStart"/>
      <w:r w:rsidRPr="00B832B7">
        <w:t>Please</w:t>
      </w:r>
      <w:proofErr w:type="spellEnd"/>
      <w:r w:rsidRPr="00B832B7">
        <w:t xml:space="preserve"> </w:t>
      </w:r>
      <w:proofErr w:type="spellStart"/>
      <w:r w:rsidRPr="00B832B7">
        <w:t>fill</w:t>
      </w:r>
      <w:proofErr w:type="spellEnd"/>
      <w:r w:rsidRPr="00B832B7">
        <w:t xml:space="preserve"> </w:t>
      </w:r>
      <w:proofErr w:type="spellStart"/>
      <w:r w:rsidRPr="00B832B7">
        <w:t>out</w:t>
      </w:r>
      <w:proofErr w:type="spellEnd"/>
      <w:r w:rsidRPr="00B832B7">
        <w:t xml:space="preserve"> </w:t>
      </w:r>
      <w:proofErr w:type="spellStart"/>
      <w:r w:rsidRPr="00B832B7">
        <w:t>this</w:t>
      </w:r>
      <w:proofErr w:type="spellEnd"/>
      <w:r w:rsidRPr="00B832B7">
        <w:t xml:space="preserve"> </w:t>
      </w:r>
      <w:proofErr w:type="spellStart"/>
      <w:r w:rsidRPr="00B832B7">
        <w:t>form</w:t>
      </w:r>
      <w:proofErr w:type="spellEnd"/>
      <w:r w:rsidRPr="00B832B7">
        <w:t xml:space="preserve"> to </w:t>
      </w:r>
      <w:proofErr w:type="spellStart"/>
      <w:r w:rsidRPr="00B832B7">
        <w:t>help</w:t>
      </w:r>
      <w:proofErr w:type="spellEnd"/>
      <w:r w:rsidRPr="00B832B7">
        <w:t xml:space="preserve"> </w:t>
      </w:r>
      <w:proofErr w:type="spellStart"/>
      <w:r w:rsidRPr="00B832B7">
        <w:t>us</w:t>
      </w:r>
      <w:proofErr w:type="spellEnd"/>
      <w:r w:rsidRPr="00B832B7">
        <w:t xml:space="preserve"> </w:t>
      </w:r>
      <w:proofErr w:type="spellStart"/>
      <w:r w:rsidRPr="00B832B7">
        <w:t>improve</w:t>
      </w:r>
      <w:proofErr w:type="spellEnd"/>
      <w:r w:rsidRPr="00B832B7">
        <w:t xml:space="preserve"> future </w:t>
      </w:r>
      <w:proofErr w:type="spellStart"/>
      <w:r w:rsidRPr="00B832B7">
        <w:t>events</w:t>
      </w:r>
      <w:proofErr w:type="spellEnd"/>
      <w:r w:rsidRPr="00B832B7">
        <w:t>.</w:t>
      </w:r>
    </w:p>
    <w:p w14:paraId="4BFE417C" w14:textId="77777777" w:rsidR="003B6474" w:rsidRPr="00B832B7" w:rsidRDefault="003B6474" w:rsidP="003B6474">
      <w:pPr>
        <w:numPr>
          <w:ilvl w:val="0"/>
          <w:numId w:val="36"/>
        </w:numPr>
      </w:pPr>
      <w:r w:rsidRPr="00B832B7">
        <w:rPr>
          <w:b/>
          <w:bCs/>
        </w:rPr>
        <w:t xml:space="preserve">How </w:t>
      </w:r>
      <w:proofErr w:type="spellStart"/>
      <w:r w:rsidRPr="00B832B7">
        <w:rPr>
          <w:b/>
          <w:bCs/>
        </w:rPr>
        <w:t>would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you</w:t>
      </w:r>
      <w:proofErr w:type="spellEnd"/>
      <w:r w:rsidRPr="00B832B7">
        <w:rPr>
          <w:b/>
          <w:bCs/>
        </w:rPr>
        <w:t xml:space="preserve"> rate </w:t>
      </w:r>
      <w:proofErr w:type="spellStart"/>
      <w:r w:rsidRPr="00B832B7">
        <w:rPr>
          <w:b/>
          <w:bCs/>
        </w:rPr>
        <w:t>the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overall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organization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of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the</w:t>
      </w:r>
      <w:proofErr w:type="spellEnd"/>
      <w:r w:rsidRPr="00B832B7">
        <w:rPr>
          <w:b/>
          <w:bCs/>
        </w:rPr>
        <w:t xml:space="preserve"> event?</w:t>
      </w:r>
      <w:r w:rsidRPr="00B832B7">
        <w:br/>
        <w:t xml:space="preserve">(1 = </w:t>
      </w:r>
      <w:proofErr w:type="spellStart"/>
      <w:r w:rsidRPr="00B832B7">
        <w:t>Poor</w:t>
      </w:r>
      <w:proofErr w:type="spellEnd"/>
      <w:r w:rsidRPr="00B832B7">
        <w:t xml:space="preserve">, 5 = </w:t>
      </w:r>
      <w:proofErr w:type="spellStart"/>
      <w:r w:rsidRPr="00B832B7">
        <w:t>Excellent</w:t>
      </w:r>
      <w:proofErr w:type="spellEnd"/>
      <w:r w:rsidRPr="00B832B7">
        <w:t>)</w:t>
      </w:r>
      <w:r w:rsidRPr="00B832B7">
        <w:br/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1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2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3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4 </w:t>
      </w:r>
      <w:r w:rsidRPr="00B832B7">
        <w:rPr>
          <w:rFonts w:ascii="Segoe UI Emoji" w:hAnsi="Segoe UI Emoji" w:cs="Segoe UI Emoji"/>
        </w:rPr>
        <w:t>🔲</w:t>
      </w:r>
      <w:r w:rsidRPr="00B832B7">
        <w:t xml:space="preserve"> 5</w:t>
      </w:r>
    </w:p>
    <w:p w14:paraId="74231553" w14:textId="77777777" w:rsidR="003B6474" w:rsidRPr="00B832B7" w:rsidRDefault="003B6474" w:rsidP="003B6474">
      <w:pPr>
        <w:numPr>
          <w:ilvl w:val="0"/>
          <w:numId w:val="36"/>
        </w:numPr>
      </w:pPr>
      <w:proofErr w:type="spellStart"/>
      <w:r w:rsidRPr="00B832B7">
        <w:rPr>
          <w:b/>
          <w:bCs/>
        </w:rPr>
        <w:t>What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was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your</w:t>
      </w:r>
      <w:proofErr w:type="spellEnd"/>
      <w:r w:rsidRPr="00B832B7">
        <w:rPr>
          <w:b/>
          <w:bCs/>
        </w:rPr>
        <w:t xml:space="preserve"> favorite </w:t>
      </w:r>
      <w:proofErr w:type="spellStart"/>
      <w:r w:rsidRPr="00B832B7">
        <w:rPr>
          <w:b/>
          <w:bCs/>
        </w:rPr>
        <w:t>part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of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the</w:t>
      </w:r>
      <w:proofErr w:type="spellEnd"/>
      <w:r w:rsidRPr="00B832B7">
        <w:rPr>
          <w:b/>
          <w:bCs/>
        </w:rPr>
        <w:t xml:space="preserve"> event?</w:t>
      </w:r>
    </w:p>
    <w:p w14:paraId="00F604D9" w14:textId="77777777" w:rsidR="003B6474" w:rsidRPr="00B832B7" w:rsidRDefault="00000000" w:rsidP="003B6474">
      <w:r>
        <w:pict w14:anchorId="4F89E6BE">
          <v:rect id="_x0000_i1029" style="width:0;height:1.5pt" o:hralign="center" o:hrstd="t" o:hr="t" fillcolor="#a0a0a0" stroked="f"/>
        </w:pict>
      </w:r>
    </w:p>
    <w:p w14:paraId="79249753" w14:textId="77777777" w:rsidR="003B6474" w:rsidRPr="00B832B7" w:rsidRDefault="003B6474" w:rsidP="003B6474">
      <w:pPr>
        <w:numPr>
          <w:ilvl w:val="0"/>
          <w:numId w:val="36"/>
        </w:numPr>
      </w:pPr>
      <w:r w:rsidRPr="00B832B7">
        <w:rPr>
          <w:b/>
          <w:bCs/>
        </w:rPr>
        <w:t xml:space="preserve">Do </w:t>
      </w:r>
      <w:proofErr w:type="spellStart"/>
      <w:r w:rsidRPr="00B832B7">
        <w:rPr>
          <w:b/>
          <w:bCs/>
        </w:rPr>
        <w:t>you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have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any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suggestions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for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improvement</w:t>
      </w:r>
      <w:proofErr w:type="spellEnd"/>
      <w:r w:rsidRPr="00B832B7">
        <w:rPr>
          <w:b/>
          <w:bCs/>
        </w:rPr>
        <w:t>?</w:t>
      </w:r>
    </w:p>
    <w:p w14:paraId="0BCE4896" w14:textId="77777777" w:rsidR="003B6474" w:rsidRPr="00B832B7" w:rsidRDefault="00000000" w:rsidP="003B6474">
      <w:r>
        <w:pict w14:anchorId="7865E3EE">
          <v:rect id="_x0000_i1030" style="width:0;height:1.5pt" o:hralign="center" o:hrstd="t" o:hr="t" fillcolor="#a0a0a0" stroked="f"/>
        </w:pict>
      </w:r>
    </w:p>
    <w:p w14:paraId="03C3640F" w14:textId="77777777" w:rsidR="003B6474" w:rsidRPr="00B832B7" w:rsidRDefault="003B6474" w:rsidP="003B6474">
      <w:pPr>
        <w:numPr>
          <w:ilvl w:val="0"/>
          <w:numId w:val="36"/>
        </w:numPr>
      </w:pPr>
      <w:proofErr w:type="spellStart"/>
      <w:r w:rsidRPr="00B832B7">
        <w:rPr>
          <w:b/>
          <w:bCs/>
        </w:rPr>
        <w:t>Additional</w:t>
      </w:r>
      <w:proofErr w:type="spellEnd"/>
      <w:r w:rsidRPr="00B832B7">
        <w:rPr>
          <w:b/>
          <w:bCs/>
        </w:rPr>
        <w:t xml:space="preserve"> </w:t>
      </w:r>
      <w:proofErr w:type="spellStart"/>
      <w:r w:rsidRPr="00B832B7">
        <w:rPr>
          <w:b/>
          <w:bCs/>
        </w:rPr>
        <w:t>comments</w:t>
      </w:r>
      <w:proofErr w:type="spellEnd"/>
      <w:r w:rsidRPr="00B832B7">
        <w:rPr>
          <w:b/>
          <w:bCs/>
        </w:rPr>
        <w:t>:</w:t>
      </w:r>
    </w:p>
    <w:p w14:paraId="79E24473" w14:textId="77777777" w:rsidR="003B6474" w:rsidRPr="00B832B7" w:rsidRDefault="00000000" w:rsidP="003B6474">
      <w:r>
        <w:pict w14:anchorId="77E62AA7">
          <v:rect id="_x0000_i1031" style="width:0;height:1.5pt" o:hralign="center" o:hrstd="t" o:hr="t" fillcolor="#a0a0a0" stroked="f"/>
        </w:pict>
      </w:r>
    </w:p>
    <w:p w14:paraId="7868E809" w14:textId="77777777" w:rsidR="003B6474" w:rsidRDefault="003B6474" w:rsidP="003B6474">
      <w:pPr>
        <w:rPr>
          <w:rFonts w:ascii="Segoe UI Emoji" w:hAnsi="Segoe UI Emoji" w:cs="Segoe UI Emoji"/>
        </w:rPr>
      </w:pPr>
      <w:proofErr w:type="spellStart"/>
      <w:r w:rsidRPr="00B832B7">
        <w:t>Thank</w:t>
      </w:r>
      <w:proofErr w:type="spellEnd"/>
      <w:r w:rsidRPr="00B832B7">
        <w:t xml:space="preserve"> </w:t>
      </w:r>
      <w:proofErr w:type="spellStart"/>
      <w:r w:rsidRPr="00B832B7">
        <w:t>you</w:t>
      </w:r>
      <w:proofErr w:type="spellEnd"/>
      <w:r w:rsidRPr="00B832B7">
        <w:t xml:space="preserve"> </w:t>
      </w:r>
      <w:proofErr w:type="spellStart"/>
      <w:r w:rsidRPr="00B832B7">
        <w:t>for</w:t>
      </w:r>
      <w:proofErr w:type="spellEnd"/>
      <w:r w:rsidRPr="00B832B7">
        <w:t xml:space="preserve"> </w:t>
      </w:r>
      <w:proofErr w:type="spellStart"/>
      <w:r w:rsidRPr="00B832B7">
        <w:t>your</w:t>
      </w:r>
      <w:proofErr w:type="spellEnd"/>
      <w:r w:rsidRPr="00B832B7">
        <w:t xml:space="preserve"> </w:t>
      </w:r>
      <w:proofErr w:type="spellStart"/>
      <w:r w:rsidRPr="00B832B7">
        <w:t>feedback</w:t>
      </w:r>
      <w:proofErr w:type="spellEnd"/>
      <w:r w:rsidRPr="00B832B7">
        <w:t xml:space="preserve">! </w:t>
      </w:r>
      <w:r w:rsidRPr="00B832B7">
        <w:rPr>
          <w:rFonts w:ascii="Segoe UI Emoji" w:hAnsi="Segoe UI Emoji" w:cs="Segoe UI Emoji"/>
        </w:rPr>
        <w:t>😊</w:t>
      </w:r>
    </w:p>
    <w:p w14:paraId="3D98F7BC" w14:textId="77777777" w:rsidR="00E94862" w:rsidRDefault="00E94862" w:rsidP="00E94862">
      <w:pPr>
        <w:spacing w:after="0" w:line="240" w:lineRule="auto"/>
        <w:rPr>
          <w:rFonts w:ascii="Segoe UI Emoji" w:hAnsi="Segoe UI Emoji" w:cs="Segoe UI Emoji"/>
        </w:rPr>
      </w:pPr>
    </w:p>
    <w:tbl>
      <w:tblPr>
        <w:tblW w:w="5000" w:type="pct"/>
        <w:tblBorders>
          <w:top w:val="single" w:sz="18" w:space="0" w:color="auto"/>
        </w:tblBorders>
        <w:tblLook w:val="01E0" w:firstRow="1" w:lastRow="1" w:firstColumn="1" w:lastColumn="1" w:noHBand="0" w:noVBand="0"/>
      </w:tblPr>
      <w:tblGrid>
        <w:gridCol w:w="1600"/>
        <w:gridCol w:w="1600"/>
        <w:gridCol w:w="1600"/>
        <w:gridCol w:w="955"/>
        <w:gridCol w:w="2571"/>
        <w:gridCol w:w="1280"/>
      </w:tblGrid>
      <w:tr w:rsidR="00E94862" w:rsidRPr="00390F65" w14:paraId="1FEC7BA2" w14:textId="77777777" w:rsidTr="00E94862">
        <w:trPr>
          <w:trHeight w:val="113"/>
        </w:trPr>
        <w:tc>
          <w:tcPr>
            <w:tcW w:w="833" w:type="pct"/>
            <w:vAlign w:val="center"/>
          </w:tcPr>
          <w:p w14:paraId="2C5E9BE0" w14:textId="77777777" w:rsidR="00E94862" w:rsidRPr="00390F65" w:rsidRDefault="00E94862" w:rsidP="00E94862">
            <w:pPr>
              <w:pStyle w:val="Podnoje"/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  <w:r w:rsidRPr="00390F65">
              <w:rPr>
                <w:rFonts w:cs="Arial"/>
                <w:b/>
                <w:sz w:val="20"/>
                <w:szCs w:val="20"/>
              </w:rPr>
              <w:t>Oznaka:</w:t>
            </w:r>
          </w:p>
        </w:tc>
        <w:tc>
          <w:tcPr>
            <w:tcW w:w="833" w:type="pct"/>
            <w:vAlign w:val="center"/>
          </w:tcPr>
          <w:p w14:paraId="448EACF4" w14:textId="2554151A" w:rsidR="00E94862" w:rsidRPr="00390F65" w:rsidRDefault="00E94862" w:rsidP="00E94862">
            <w:pPr>
              <w:pStyle w:val="Podnoje"/>
              <w:spacing w:after="0" w:line="240" w:lineRule="auto"/>
              <w:ind w:hanging="55"/>
              <w:rPr>
                <w:rFonts w:cs="Arial"/>
                <w:b/>
                <w:sz w:val="20"/>
                <w:szCs w:val="20"/>
              </w:rPr>
            </w:pPr>
            <w:r w:rsidRPr="00390F65">
              <w:rPr>
                <w:rFonts w:cs="Arial"/>
                <w:b/>
                <w:sz w:val="20"/>
                <w:szCs w:val="20"/>
              </w:rPr>
              <w:t>QP 07.AL-02</w:t>
            </w:r>
            <w:r>
              <w:rPr>
                <w:rFonts w:cs="Arial"/>
                <w:b/>
                <w:sz w:val="20"/>
                <w:szCs w:val="20"/>
              </w:rPr>
              <w:t xml:space="preserve"> A</w:t>
            </w:r>
          </w:p>
        </w:tc>
        <w:tc>
          <w:tcPr>
            <w:tcW w:w="833" w:type="pct"/>
            <w:vAlign w:val="center"/>
          </w:tcPr>
          <w:p w14:paraId="308DD88B" w14:textId="77777777" w:rsidR="00E94862" w:rsidRPr="00390F65" w:rsidRDefault="00E94862" w:rsidP="00E94862">
            <w:pPr>
              <w:pStyle w:val="Podnoje"/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  <w:r w:rsidRPr="00390F65">
              <w:rPr>
                <w:rFonts w:cs="Arial"/>
                <w:b/>
                <w:sz w:val="20"/>
                <w:szCs w:val="20"/>
              </w:rPr>
              <w:t>Izdanje:</w:t>
            </w:r>
          </w:p>
        </w:tc>
        <w:tc>
          <w:tcPr>
            <w:tcW w:w="497" w:type="pct"/>
            <w:vAlign w:val="center"/>
          </w:tcPr>
          <w:p w14:paraId="4CB92669" w14:textId="70CA2329" w:rsidR="00E94862" w:rsidRPr="00390F65" w:rsidRDefault="00E94862" w:rsidP="00E94862">
            <w:pPr>
              <w:pStyle w:val="Podnoje"/>
              <w:spacing w:after="0" w:line="240" w:lineRule="auto"/>
              <w:ind w:hanging="105"/>
              <w:rPr>
                <w:rFonts w:cs="Arial"/>
                <w:b/>
                <w:sz w:val="20"/>
                <w:szCs w:val="20"/>
              </w:rPr>
            </w:pPr>
            <w:r w:rsidRPr="00390F65">
              <w:rPr>
                <w:rFonts w:cs="Arial"/>
                <w:b/>
                <w:sz w:val="20"/>
                <w:szCs w:val="20"/>
              </w:rPr>
              <w:t>0</w:t>
            </w:r>
            <w:r w:rsidR="003B1202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1338" w:type="pct"/>
            <w:vAlign w:val="center"/>
          </w:tcPr>
          <w:p w14:paraId="760362C8" w14:textId="77777777" w:rsidR="00E94862" w:rsidRPr="00390F65" w:rsidRDefault="00E94862" w:rsidP="00E94862">
            <w:pPr>
              <w:pStyle w:val="Podnoje"/>
              <w:spacing w:after="0" w:line="240" w:lineRule="auto"/>
              <w:jc w:val="right"/>
              <w:rPr>
                <w:rFonts w:cs="Arial"/>
                <w:b/>
                <w:sz w:val="20"/>
                <w:szCs w:val="20"/>
              </w:rPr>
            </w:pPr>
            <w:r w:rsidRPr="00390F65">
              <w:rPr>
                <w:rFonts w:cs="Arial"/>
                <w:b/>
                <w:sz w:val="20"/>
                <w:szCs w:val="20"/>
              </w:rPr>
              <w:t>Datum odobrenja:</w:t>
            </w:r>
          </w:p>
        </w:tc>
        <w:tc>
          <w:tcPr>
            <w:tcW w:w="666" w:type="pct"/>
            <w:vAlign w:val="center"/>
          </w:tcPr>
          <w:p w14:paraId="7AF18E49" w14:textId="6C2BB786" w:rsidR="00E94862" w:rsidRPr="00390F65" w:rsidRDefault="003B1202" w:rsidP="00E94862">
            <w:pPr>
              <w:pStyle w:val="Podnoje"/>
              <w:spacing w:after="0" w:line="240" w:lineRule="auto"/>
              <w:ind w:hanging="108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02</w:t>
            </w:r>
            <w:r w:rsidR="00E94862">
              <w:rPr>
                <w:rFonts w:cs="Arial"/>
                <w:b/>
                <w:sz w:val="20"/>
                <w:szCs w:val="20"/>
              </w:rPr>
              <w:t>.</w:t>
            </w:r>
            <w:r>
              <w:rPr>
                <w:rFonts w:cs="Arial"/>
                <w:b/>
                <w:sz w:val="20"/>
                <w:szCs w:val="20"/>
              </w:rPr>
              <w:t>04</w:t>
            </w:r>
            <w:r w:rsidR="00E94862">
              <w:rPr>
                <w:rFonts w:cs="Arial"/>
                <w:b/>
                <w:sz w:val="20"/>
                <w:szCs w:val="20"/>
              </w:rPr>
              <w:t>.202</w:t>
            </w:r>
            <w:r>
              <w:rPr>
                <w:rFonts w:cs="Arial"/>
                <w:b/>
                <w:sz w:val="20"/>
                <w:szCs w:val="20"/>
              </w:rPr>
              <w:t>6</w:t>
            </w:r>
          </w:p>
        </w:tc>
      </w:tr>
    </w:tbl>
    <w:p w14:paraId="45857822" w14:textId="77777777" w:rsidR="00E94862" w:rsidRPr="00B832B7" w:rsidRDefault="00E94862" w:rsidP="00E94862">
      <w:pPr>
        <w:spacing w:after="0" w:line="240" w:lineRule="auto"/>
      </w:pPr>
    </w:p>
    <w:sectPr w:rsidR="00E94862" w:rsidRPr="00B832B7" w:rsidSect="00E94862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568" w:left="862" w:header="567" w:footer="52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35434" w14:textId="77777777" w:rsidR="00371E53" w:rsidRDefault="00371E53" w:rsidP="00240ED6">
      <w:r>
        <w:separator/>
      </w:r>
    </w:p>
  </w:endnote>
  <w:endnote w:type="continuationSeparator" w:id="0">
    <w:p w14:paraId="5242946D" w14:textId="77777777" w:rsidR="00371E53" w:rsidRDefault="00371E53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510B" w14:textId="72156689" w:rsidR="003100B4" w:rsidRPr="002315B2" w:rsidRDefault="003100B4" w:rsidP="002315B2">
    <w:pPr>
      <w:spacing w:after="0" w:line="240" w:lineRule="auto"/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 xml:space="preserve">Buka 11 - 71 000 Sarajevo - Bosna i Hercegovina    I    </w:t>
    </w:r>
    <w:proofErr w:type="spellStart"/>
    <w:r w:rsidRPr="002315B2">
      <w:rPr>
        <w:sz w:val="16"/>
        <w:szCs w:val="16"/>
      </w:rPr>
      <w:t>tel</w:t>
    </w:r>
    <w:proofErr w:type="spellEnd"/>
    <w:r w:rsidRPr="002315B2">
      <w:rPr>
        <w:sz w:val="16"/>
        <w:szCs w:val="16"/>
      </w:rPr>
      <w:t xml:space="preserve"> +387 33 560 520 - </w:t>
    </w:r>
    <w:proofErr w:type="spellStart"/>
    <w:r w:rsidRPr="002315B2">
      <w:rPr>
        <w:sz w:val="16"/>
        <w:szCs w:val="16"/>
      </w:rPr>
      <w:t>mob</w:t>
    </w:r>
    <w:proofErr w:type="spellEnd"/>
    <w:r w:rsidRPr="002315B2">
      <w:rPr>
        <w:sz w:val="16"/>
        <w:szCs w:val="16"/>
      </w:rPr>
      <w:t xml:space="preserve"> +</w:t>
    </w:r>
    <w:r w:rsidR="008F108F">
      <w:rPr>
        <w:sz w:val="16"/>
        <w:szCs w:val="16"/>
      </w:rPr>
      <w:t>387 60 345 1275</w:t>
    </w:r>
  </w:p>
  <w:p w14:paraId="69A4EAF6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76D6C2A5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sz w:val="16"/>
        <w:szCs w:val="16"/>
      </w:rPr>
      <w:t>ID broj: 4202220420007   I   REG broj: 580342</w:t>
    </w:r>
  </w:p>
  <w:p w14:paraId="27F627A2" w14:textId="77777777" w:rsidR="00B9211C" w:rsidRPr="00A42F20" w:rsidRDefault="003100B4" w:rsidP="002315B2">
    <w:pPr>
      <w:spacing w:after="0" w:line="240" w:lineRule="auto"/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>www.</w:t>
    </w:r>
    <w:r w:rsidR="001D6942" w:rsidRPr="002315B2">
      <w:rPr>
        <w:sz w:val="16"/>
        <w:szCs w:val="16"/>
      </w:rPr>
      <w:t>idss</w:t>
    </w:r>
    <w:r w:rsidR="008F108F">
      <w:rPr>
        <w:sz w:val="16"/>
        <w:szCs w:val="16"/>
      </w:rPr>
      <w:t>.edu</w:t>
    </w:r>
    <w:r w:rsidR="001D6942" w:rsidRPr="002315B2">
      <w:rPr>
        <w:sz w:val="16"/>
        <w:szCs w:val="16"/>
      </w:rPr>
      <w:t>.</w:t>
    </w:r>
    <w:r w:rsidRPr="002315B2">
      <w:rPr>
        <w:sz w:val="16"/>
        <w:szCs w:val="16"/>
      </w:rPr>
      <w:t>ba    I    info@</w:t>
    </w:r>
    <w:r w:rsidR="001D6942" w:rsidRPr="002315B2">
      <w:rPr>
        <w:sz w:val="16"/>
        <w:szCs w:val="16"/>
      </w:rPr>
      <w:t>idss</w:t>
    </w:r>
    <w:r w:rsidRPr="002315B2">
      <w:rPr>
        <w:sz w:val="16"/>
        <w:szCs w:val="16"/>
      </w:rPr>
      <w:t>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158F" w14:textId="77777777" w:rsidR="00371E53" w:rsidRDefault="00371E53" w:rsidP="00240ED6">
      <w:r>
        <w:separator/>
      </w:r>
    </w:p>
  </w:footnote>
  <w:footnote w:type="continuationSeparator" w:id="0">
    <w:p w14:paraId="5B8055EE" w14:textId="77777777" w:rsidR="00371E53" w:rsidRDefault="00371E53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26CE" w14:textId="77777777" w:rsidR="00B9211C" w:rsidRDefault="00000000">
    <w:pPr>
      <w:pStyle w:val="Zaglavlje"/>
    </w:pPr>
    <w:r>
      <w:rPr>
        <w:noProof/>
      </w:rPr>
      <w:pict w14:anchorId="4605C1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  <w:gridCol w:w="2268"/>
    </w:tblGrid>
    <w:tr w:rsidR="00B9211C" w:rsidRPr="00E33436" w14:paraId="40FE84B8" w14:textId="77777777" w:rsidTr="00E94862">
      <w:tc>
        <w:tcPr>
          <w:tcW w:w="3260" w:type="dxa"/>
        </w:tcPr>
        <w:p w14:paraId="0968837E" w14:textId="77777777" w:rsidR="00B9211C" w:rsidRPr="00E33436" w:rsidRDefault="0070672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5EBD610" wp14:editId="23801149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200696574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098921B0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6CDE1728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  <w:tc>
        <w:tcPr>
          <w:tcW w:w="2268" w:type="dxa"/>
        </w:tcPr>
        <w:p w14:paraId="1F2B388B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Tel.</w:t>
          </w:r>
          <w:r w:rsidRPr="00843E3A">
            <w:rPr>
              <w:rFonts w:eastAsia="Times New Roman"/>
              <w:sz w:val="20"/>
              <w:szCs w:val="14"/>
            </w:rPr>
            <w:t xml:space="preserve"> +387 </w:t>
          </w:r>
          <w:r w:rsidR="009503FE">
            <w:rPr>
              <w:rFonts w:eastAsia="Times New Roman"/>
              <w:sz w:val="20"/>
              <w:szCs w:val="14"/>
            </w:rPr>
            <w:t xml:space="preserve">33 </w:t>
          </w:r>
          <w:r w:rsidRPr="00843E3A">
            <w:rPr>
              <w:rFonts w:eastAsia="Times New Roman"/>
              <w:sz w:val="20"/>
              <w:szCs w:val="14"/>
            </w:rPr>
            <w:t>560 520</w:t>
          </w:r>
        </w:p>
        <w:p w14:paraId="5824EC42" w14:textId="77777777" w:rsidR="00B9211C" w:rsidRPr="009503FE" w:rsidRDefault="00B9211C" w:rsidP="009503FE">
          <w:pPr>
            <w:pStyle w:val="Default"/>
            <w:jc w:val="right"/>
            <w:rPr>
              <w:rFonts w:ascii="Century Gothic" w:eastAsia="Calibri" w:hAnsi="Century Gothic" w:cs="Century Gothic"/>
              <w:lang w:eastAsia="en-US"/>
            </w:rPr>
          </w:pPr>
          <w:r w:rsidRPr="00843E3A">
            <w:rPr>
              <w:rFonts w:ascii="Century Gothic" w:hAnsi="Century Gothic"/>
              <w:b/>
              <w:bCs/>
              <w:sz w:val="20"/>
              <w:szCs w:val="14"/>
            </w:rPr>
            <w:t>Mob.</w:t>
          </w:r>
          <w:r w:rsidRPr="00843E3A">
            <w:rPr>
              <w:rFonts w:ascii="Century Gothic" w:hAnsi="Century Gothic"/>
              <w:sz w:val="20"/>
              <w:szCs w:val="14"/>
            </w:rPr>
            <w:t xml:space="preserve"> </w:t>
          </w:r>
          <w:r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 xml:space="preserve">+387 </w:t>
          </w:r>
          <w:r w:rsidR="009503FE"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>60 345 1275</w:t>
          </w:r>
        </w:p>
        <w:p w14:paraId="1B888FEC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b/>
              <w:bCs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info@idss.ba</w:t>
          </w:r>
        </w:p>
        <w:p w14:paraId="61061272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Times New Roman" w:eastAsia="Times New Roman" w:hAnsi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www.idss.</w:t>
          </w:r>
          <w:r w:rsidR="003100B4" w:rsidRPr="00843E3A">
            <w:rPr>
              <w:rFonts w:eastAsia="Times New Roman"/>
              <w:b/>
              <w:bCs/>
              <w:sz w:val="20"/>
              <w:szCs w:val="14"/>
            </w:rPr>
            <w:t>edu.</w:t>
          </w:r>
          <w:r w:rsidRPr="00843E3A">
            <w:rPr>
              <w:rFonts w:eastAsia="Times New Roman"/>
              <w:b/>
              <w:bCs/>
              <w:sz w:val="20"/>
              <w:szCs w:val="14"/>
            </w:rPr>
            <w:t>ba</w:t>
          </w:r>
        </w:p>
      </w:tc>
    </w:tr>
  </w:tbl>
  <w:p w14:paraId="7F36507F" w14:textId="77777777" w:rsidR="00B9211C" w:rsidRDefault="00B9211C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BB2F" w14:textId="77777777" w:rsidR="00B9211C" w:rsidRDefault="00000000">
    <w:pPr>
      <w:pStyle w:val="Zaglavlje"/>
    </w:pPr>
    <w:r>
      <w:rPr>
        <w:noProof/>
      </w:rPr>
      <w:pict w14:anchorId="12405F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787893"/>
    <w:multiLevelType w:val="multilevel"/>
    <w:tmpl w:val="F80C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1D3A8D"/>
    <w:multiLevelType w:val="multilevel"/>
    <w:tmpl w:val="CB98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27"/>
  </w:num>
  <w:num w:numId="25" w16cid:durableId="1969626923">
    <w:abstractNumId w:val="34"/>
  </w:num>
  <w:num w:numId="26" w16cid:durableId="1517964128">
    <w:abstractNumId w:val="31"/>
  </w:num>
  <w:num w:numId="27" w16cid:durableId="469907022">
    <w:abstractNumId w:val="32"/>
  </w:num>
  <w:num w:numId="28" w16cid:durableId="7465412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28"/>
  </w:num>
  <w:num w:numId="30" w16cid:durableId="32921946">
    <w:abstractNumId w:val="25"/>
  </w:num>
  <w:num w:numId="31" w16cid:durableId="2005205397">
    <w:abstractNumId w:val="35"/>
  </w:num>
  <w:num w:numId="32" w16cid:durableId="687872566">
    <w:abstractNumId w:val="26"/>
  </w:num>
  <w:num w:numId="33" w16cid:durableId="2012290526">
    <w:abstractNumId w:val="23"/>
  </w:num>
  <w:num w:numId="34" w16cid:durableId="1415206557">
    <w:abstractNumId w:val="33"/>
  </w:num>
  <w:num w:numId="35" w16cid:durableId="825753727">
    <w:abstractNumId w:val="29"/>
  </w:num>
  <w:num w:numId="36" w16cid:durableId="3825610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74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A3D11"/>
    <w:rsid w:val="000A4AA6"/>
    <w:rsid w:val="000A7568"/>
    <w:rsid w:val="000A78C8"/>
    <w:rsid w:val="000B3384"/>
    <w:rsid w:val="000B6E04"/>
    <w:rsid w:val="000D7658"/>
    <w:rsid w:val="000E4670"/>
    <w:rsid w:val="000F09D9"/>
    <w:rsid w:val="000F32B3"/>
    <w:rsid w:val="00103CC8"/>
    <w:rsid w:val="00106F3D"/>
    <w:rsid w:val="001159E0"/>
    <w:rsid w:val="001279B5"/>
    <w:rsid w:val="00130F3C"/>
    <w:rsid w:val="001321E9"/>
    <w:rsid w:val="0013720D"/>
    <w:rsid w:val="001555A2"/>
    <w:rsid w:val="00156E1C"/>
    <w:rsid w:val="00161A1D"/>
    <w:rsid w:val="0018382B"/>
    <w:rsid w:val="001906AB"/>
    <w:rsid w:val="00194262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4CB0"/>
    <w:rsid w:val="00225412"/>
    <w:rsid w:val="00226A6E"/>
    <w:rsid w:val="00227445"/>
    <w:rsid w:val="002315B2"/>
    <w:rsid w:val="00235F90"/>
    <w:rsid w:val="002403E6"/>
    <w:rsid w:val="00240ED6"/>
    <w:rsid w:val="00265BDC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21483"/>
    <w:rsid w:val="0032217D"/>
    <w:rsid w:val="0032334E"/>
    <w:rsid w:val="00327731"/>
    <w:rsid w:val="00342790"/>
    <w:rsid w:val="00371E53"/>
    <w:rsid w:val="00372305"/>
    <w:rsid w:val="00373FFC"/>
    <w:rsid w:val="00374DCC"/>
    <w:rsid w:val="00390FF8"/>
    <w:rsid w:val="00392FEC"/>
    <w:rsid w:val="00396B05"/>
    <w:rsid w:val="003B1202"/>
    <w:rsid w:val="003B6474"/>
    <w:rsid w:val="003C0D8F"/>
    <w:rsid w:val="003E2232"/>
    <w:rsid w:val="003F0050"/>
    <w:rsid w:val="003F5A35"/>
    <w:rsid w:val="004046D4"/>
    <w:rsid w:val="004343C5"/>
    <w:rsid w:val="00436B41"/>
    <w:rsid w:val="0044315F"/>
    <w:rsid w:val="004448B7"/>
    <w:rsid w:val="00446F51"/>
    <w:rsid w:val="0045216D"/>
    <w:rsid w:val="00455394"/>
    <w:rsid w:val="00460BAD"/>
    <w:rsid w:val="0046525A"/>
    <w:rsid w:val="00473351"/>
    <w:rsid w:val="0048142D"/>
    <w:rsid w:val="004A10FD"/>
    <w:rsid w:val="004A1360"/>
    <w:rsid w:val="004A5957"/>
    <w:rsid w:val="004A75BE"/>
    <w:rsid w:val="004B15FA"/>
    <w:rsid w:val="004C2184"/>
    <w:rsid w:val="004D49BA"/>
    <w:rsid w:val="004D7A20"/>
    <w:rsid w:val="004E15FE"/>
    <w:rsid w:val="004F0E83"/>
    <w:rsid w:val="00502D87"/>
    <w:rsid w:val="005175D8"/>
    <w:rsid w:val="005228F1"/>
    <w:rsid w:val="005255DB"/>
    <w:rsid w:val="005348E8"/>
    <w:rsid w:val="00541E91"/>
    <w:rsid w:val="00543284"/>
    <w:rsid w:val="00553567"/>
    <w:rsid w:val="00554B5E"/>
    <w:rsid w:val="005570F4"/>
    <w:rsid w:val="005579EE"/>
    <w:rsid w:val="00563C73"/>
    <w:rsid w:val="00566FF5"/>
    <w:rsid w:val="00567827"/>
    <w:rsid w:val="005762F5"/>
    <w:rsid w:val="00585CF0"/>
    <w:rsid w:val="00587E74"/>
    <w:rsid w:val="00595658"/>
    <w:rsid w:val="005A1E2A"/>
    <w:rsid w:val="005B18A2"/>
    <w:rsid w:val="005B3B9E"/>
    <w:rsid w:val="005B4E79"/>
    <w:rsid w:val="005C3499"/>
    <w:rsid w:val="005C655C"/>
    <w:rsid w:val="005D6BB7"/>
    <w:rsid w:val="005E60F0"/>
    <w:rsid w:val="005F4DCE"/>
    <w:rsid w:val="005F7502"/>
    <w:rsid w:val="00600EA4"/>
    <w:rsid w:val="00603DB1"/>
    <w:rsid w:val="00605FC4"/>
    <w:rsid w:val="006070DD"/>
    <w:rsid w:val="00620298"/>
    <w:rsid w:val="00623E7B"/>
    <w:rsid w:val="00652850"/>
    <w:rsid w:val="006603AF"/>
    <w:rsid w:val="00661D51"/>
    <w:rsid w:val="00670767"/>
    <w:rsid w:val="006926A0"/>
    <w:rsid w:val="00695ED2"/>
    <w:rsid w:val="00697C8F"/>
    <w:rsid w:val="006B7B58"/>
    <w:rsid w:val="006C1219"/>
    <w:rsid w:val="006D29AA"/>
    <w:rsid w:val="006D2BB9"/>
    <w:rsid w:val="006D62EC"/>
    <w:rsid w:val="006E3FD3"/>
    <w:rsid w:val="006E4E45"/>
    <w:rsid w:val="006E7255"/>
    <w:rsid w:val="006F301F"/>
    <w:rsid w:val="006F6752"/>
    <w:rsid w:val="00706724"/>
    <w:rsid w:val="00706757"/>
    <w:rsid w:val="00706ED2"/>
    <w:rsid w:val="007149F8"/>
    <w:rsid w:val="00730647"/>
    <w:rsid w:val="00734351"/>
    <w:rsid w:val="007403DC"/>
    <w:rsid w:val="00741510"/>
    <w:rsid w:val="00743CA7"/>
    <w:rsid w:val="00760407"/>
    <w:rsid w:val="00767014"/>
    <w:rsid w:val="00772080"/>
    <w:rsid w:val="007862EB"/>
    <w:rsid w:val="00790536"/>
    <w:rsid w:val="00794624"/>
    <w:rsid w:val="007A11CD"/>
    <w:rsid w:val="007A3B2C"/>
    <w:rsid w:val="007A5C9F"/>
    <w:rsid w:val="007D1038"/>
    <w:rsid w:val="007D59F8"/>
    <w:rsid w:val="007F4A61"/>
    <w:rsid w:val="008004E2"/>
    <w:rsid w:val="00801105"/>
    <w:rsid w:val="0081472E"/>
    <w:rsid w:val="00820357"/>
    <w:rsid w:val="0082465D"/>
    <w:rsid w:val="00843E3A"/>
    <w:rsid w:val="00851317"/>
    <w:rsid w:val="0085589D"/>
    <w:rsid w:val="008737DE"/>
    <w:rsid w:val="0089416F"/>
    <w:rsid w:val="008A0BB8"/>
    <w:rsid w:val="008B06A8"/>
    <w:rsid w:val="008B2CD6"/>
    <w:rsid w:val="008E23F4"/>
    <w:rsid w:val="008F108F"/>
    <w:rsid w:val="008F1DDC"/>
    <w:rsid w:val="008F728B"/>
    <w:rsid w:val="008F7F42"/>
    <w:rsid w:val="009061C0"/>
    <w:rsid w:val="00916561"/>
    <w:rsid w:val="009171A2"/>
    <w:rsid w:val="0094532A"/>
    <w:rsid w:val="009503FE"/>
    <w:rsid w:val="00951108"/>
    <w:rsid w:val="00955F4A"/>
    <w:rsid w:val="0096166A"/>
    <w:rsid w:val="00991550"/>
    <w:rsid w:val="0099212F"/>
    <w:rsid w:val="009923D1"/>
    <w:rsid w:val="009C1C3E"/>
    <w:rsid w:val="009C6634"/>
    <w:rsid w:val="009D252C"/>
    <w:rsid w:val="009D2FAD"/>
    <w:rsid w:val="009E307B"/>
    <w:rsid w:val="009E6C0D"/>
    <w:rsid w:val="009F7E36"/>
    <w:rsid w:val="00A15FCF"/>
    <w:rsid w:val="00A1718E"/>
    <w:rsid w:val="00A2651D"/>
    <w:rsid w:val="00A32D1A"/>
    <w:rsid w:val="00A3318E"/>
    <w:rsid w:val="00A3753B"/>
    <w:rsid w:val="00A40239"/>
    <w:rsid w:val="00A42F20"/>
    <w:rsid w:val="00A450A8"/>
    <w:rsid w:val="00A4699A"/>
    <w:rsid w:val="00A56305"/>
    <w:rsid w:val="00A73CDB"/>
    <w:rsid w:val="00A83AF0"/>
    <w:rsid w:val="00A87573"/>
    <w:rsid w:val="00A91142"/>
    <w:rsid w:val="00A962E6"/>
    <w:rsid w:val="00A97642"/>
    <w:rsid w:val="00AA740F"/>
    <w:rsid w:val="00AB0300"/>
    <w:rsid w:val="00AB0DC1"/>
    <w:rsid w:val="00AB113B"/>
    <w:rsid w:val="00AC1EC9"/>
    <w:rsid w:val="00AE09DE"/>
    <w:rsid w:val="00AF684E"/>
    <w:rsid w:val="00AF7379"/>
    <w:rsid w:val="00B00D1E"/>
    <w:rsid w:val="00B0441B"/>
    <w:rsid w:val="00B05C58"/>
    <w:rsid w:val="00B5113D"/>
    <w:rsid w:val="00B56633"/>
    <w:rsid w:val="00B603E9"/>
    <w:rsid w:val="00B6047D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D094C"/>
    <w:rsid w:val="00BD386F"/>
    <w:rsid w:val="00BD7642"/>
    <w:rsid w:val="00BE2CAC"/>
    <w:rsid w:val="00BE660A"/>
    <w:rsid w:val="00BF1D31"/>
    <w:rsid w:val="00BF7146"/>
    <w:rsid w:val="00C02C9E"/>
    <w:rsid w:val="00C043A0"/>
    <w:rsid w:val="00C06F14"/>
    <w:rsid w:val="00C0789A"/>
    <w:rsid w:val="00C32560"/>
    <w:rsid w:val="00C53447"/>
    <w:rsid w:val="00C92B57"/>
    <w:rsid w:val="00CA6359"/>
    <w:rsid w:val="00CB4914"/>
    <w:rsid w:val="00CC149C"/>
    <w:rsid w:val="00CE1DB3"/>
    <w:rsid w:val="00CE413C"/>
    <w:rsid w:val="00CE65C2"/>
    <w:rsid w:val="00CF31C6"/>
    <w:rsid w:val="00D13303"/>
    <w:rsid w:val="00D15952"/>
    <w:rsid w:val="00D21CA3"/>
    <w:rsid w:val="00D34809"/>
    <w:rsid w:val="00D36CB8"/>
    <w:rsid w:val="00D426F5"/>
    <w:rsid w:val="00D441DF"/>
    <w:rsid w:val="00D44D93"/>
    <w:rsid w:val="00D50B2D"/>
    <w:rsid w:val="00D628F0"/>
    <w:rsid w:val="00D63E08"/>
    <w:rsid w:val="00D645D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40F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E003F0"/>
    <w:rsid w:val="00E036C0"/>
    <w:rsid w:val="00E04949"/>
    <w:rsid w:val="00E13C20"/>
    <w:rsid w:val="00E205CD"/>
    <w:rsid w:val="00E23856"/>
    <w:rsid w:val="00E33436"/>
    <w:rsid w:val="00E42726"/>
    <w:rsid w:val="00E709A7"/>
    <w:rsid w:val="00E94862"/>
    <w:rsid w:val="00EA39AE"/>
    <w:rsid w:val="00EA6FBB"/>
    <w:rsid w:val="00EC06B3"/>
    <w:rsid w:val="00EC2F66"/>
    <w:rsid w:val="00EC4BFC"/>
    <w:rsid w:val="00EF05A9"/>
    <w:rsid w:val="00EF7E57"/>
    <w:rsid w:val="00F06F11"/>
    <w:rsid w:val="00F165EA"/>
    <w:rsid w:val="00F20749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D60AB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DD16B8"/>
  <w15:chartTrackingRefBased/>
  <w15:docId w15:val="{FE608D77-3FE1-4471-A0B6-927FCBEE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3B6474"/>
    <w:pPr>
      <w:spacing w:after="160" w:line="259" w:lineRule="auto"/>
    </w:pPr>
    <w:rPr>
      <w:rFonts w:eastAsiaTheme="minorHAnsi" w:cstheme="minorBidi"/>
      <w:color w:val="000000" w:themeColor="text1"/>
      <w:lang w:val="bs-Latn-BA"/>
    </w:rPr>
  </w:style>
  <w:style w:type="paragraph" w:styleId="Naslov1">
    <w:name w:val="heading 1"/>
    <w:aliases w:val="IDSS"/>
    <w:basedOn w:val="Normalno"/>
    <w:next w:val="Normalno"/>
    <w:link w:val="Naslov1Znak"/>
    <w:uiPriority w:val="9"/>
    <w:qFormat/>
    <w:rsid w:val="00AB0DC1"/>
    <w:pPr>
      <w:keepNext/>
      <w:keepLines/>
      <w:spacing w:after="0" w:line="240" w:lineRule="auto"/>
      <w:jc w:val="both"/>
      <w:outlineLvl w:val="0"/>
    </w:pPr>
    <w:rPr>
      <w:rFonts w:eastAsiaTheme="majorEastAsia" w:cstheme="majorBidi"/>
      <w:szCs w:val="32"/>
    </w:rPr>
  </w:style>
  <w:style w:type="paragraph" w:styleId="Naslov2">
    <w:name w:val="heading 2"/>
    <w:basedOn w:val="Normalno"/>
    <w:link w:val="Naslov2Znak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eastAsia="Century Gothic" w:cs="Century Gothic"/>
      <w:b/>
      <w:bCs/>
      <w:sz w:val="19"/>
      <w:szCs w:val="19"/>
      <w:u w:val="single" w:color="000000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aliases w:val="IDSS Znak"/>
    <w:basedOn w:val="Zadanifontparagrafa"/>
    <w:link w:val="Naslov1"/>
    <w:uiPriority w:val="9"/>
    <w:rsid w:val="00AB0DC1"/>
    <w:rPr>
      <w:rFonts w:eastAsiaTheme="majorEastAsia" w:cstheme="majorBidi"/>
      <w:color w:val="000000" w:themeColor="text1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Theme="minorHAnsi" w:hAnsiTheme="minorHAns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MEMORANDUM_IDSS.dotx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IDSS_UGOVOR_TEMPLATE</vt:lpstr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2</cp:revision>
  <cp:lastPrinted>2025-11-07T10:57:00Z</cp:lastPrinted>
  <dcterms:created xsi:type="dcterms:W3CDTF">2026-04-13T13:02:00Z</dcterms:created>
  <dcterms:modified xsi:type="dcterms:W3CDTF">2026-04-13T13:02:00Z</dcterms:modified>
</cp:coreProperties>
</file>